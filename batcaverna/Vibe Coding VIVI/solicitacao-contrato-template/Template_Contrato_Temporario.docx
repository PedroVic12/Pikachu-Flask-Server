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A2FC" w14:textId="5B054B1A" w:rsidR="00055420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  <w:r/>
    </w:p>
    <w:p w14:paraId="751F0B3E" w14:textId="13314DFA" w:rsidR="00711A5E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  <w:r/>
    </w:p>
    <w:p w14:paraId="65893C05" w14:textId="5CD0819A" w:rsidR="00711A5E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  <w:r/>
    </w:p>
    <w:p w14:paraId="158750CF" w14:textId="0333DBDC" w:rsid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8"/>
          <w:szCs w:val="28"/>
        </w:rPr>
      </w:pPr>
      <w:r/>
    </w:p>
    <w:p w14:paraId="77864569" w14:textId="5398B2A1" w:rsidR="00581356" w:rsidRPr="00500355" w:rsidRDefault="00500355" w:rsidP="003E0B80">
      <w:pPr>
        <w:tabs>
          <w:tab w:val="clear" w:pos="1304"/>
          <w:tab w:val="left" w:pos="851"/>
        </w:tabs>
        <w:spacing w:line="240" w:lineRule="auto"/>
        <w:rPr>
          <w:rFonts w:cs="Arial"/>
          <w:b/>
          <w:bCs/>
          <w:spacing w:val="0"/>
          <w:sz w:val="18"/>
          <w:szCs w:val="16"/>
          <w:u w:val="single"/>
        </w:rPr>
      </w:pPr>
      <w:r/>
    </w:p>
    <w:p w14:paraId="3B0BD527" w14:textId="4FFCFE53" w:rsid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  <w:r/>
    </w:p>
    <w:p w14:paraId="37B5A918" w14:textId="5B0C7A6D" w:rsidR="00581356" w:rsidRPr="00581356" w:rsidRDefault="00A45984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  <w:r/>
    </w:p>
    <w:p>
      <w:pPr>
        <w:jc w:val="center"/>
      </w:pPr>
      <w:r>
        <w:t>SOLICITAÇÃO DE CONTRATAÇÃO - TEMPORÁRIO</w:t>
      </w:r>
      <w:r>
        <w:rPr>
          <w:b/>
          <w:sz w:val="28"/>
        </w:rPr>
        <w:t>SOLICITAÇÃO DE CONTRATAÇÃO - TEMPORÁRIO</w:t>
      </w:r>
    </w:p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850"/>
        <w:gridCol w:w="1701"/>
        <w:gridCol w:w="850"/>
        <w:gridCol w:w="1134"/>
        <w:gridCol w:w="850"/>
        <w:gridCol w:w="1134"/>
        <w:gridCol w:w="567"/>
        <w:gridCol w:w="567"/>
      </w:tblGrid>
      <w:tr>
        <w:trPr>
          <w:trHeight w:val="454"/>
        </w:trPr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Solicitante:</w:t>
            </w:r>
          </w:p>
        </w:tc>
        <w:tc>
          <w:tcPr>
            <w:tcW w:type="dxa" w:w="6519"/>
            <w:gridSpan w:val="5"/>
            <w:vAlign w:val="center"/>
          </w:tcPr>
          <w:p/>
        </w:tc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Data Requisição:</w:t>
            </w:r>
          </w:p>
        </w:tc>
        <w:tc>
          <w:tcPr>
            <w:tcW w:type="dxa" w:w="2268"/>
            <w:gridSpan w:val="3"/>
            <w:vAlign w:val="center"/>
          </w:tcPr>
          <w:p/>
        </w:tc>
      </w:tr>
      <w:tr>
        <w:trPr>
          <w:trHeight w:val="454"/>
        </w:trPr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Diretoria:</w:t>
            </w:r>
          </w:p>
        </w:tc>
        <w:tc>
          <w:tcPr>
            <w:tcW w:type="dxa" w:w="1984"/>
            <w:vAlign w:val="center"/>
          </w:tcPr>
          <w:p/>
        </w:tc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Ger. Exec:</w:t>
            </w:r>
          </w:p>
        </w:tc>
        <w:tc>
          <w:tcPr>
            <w:tcW w:type="dxa" w:w="1701"/>
            <w:vAlign w:val="center"/>
          </w:tcPr>
          <w:p/>
        </w:tc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Localidade:</w:t>
            </w:r>
          </w:p>
        </w:tc>
        <w:tc>
          <w:tcPr>
            <w:tcW w:type="dxa" w:w="4252"/>
            <w:gridSpan w:val="5"/>
            <w:vAlign w:val="center"/>
          </w:tcPr>
          <w:p>
            <w:sdt>
              <w:sdtPr>
                <w:dropDownList>
                  <w:listItem w:displayText="Brasília - DF" w:value="Brasília - DF"/>
                  <w:listItem w:displayText="Rio de Janeiro - RJ" w:value="Rio de Janeiro - RJ"/>
                  <w:listItem w:displayText="São Paulo - SP" w:value="São Paulo - SP"/>
                </w:dropDownList>
              </w:sdtPr>
              <w:sdtContent>
                <w:r>
                  <w:rPr>
                    <w:color w:val="0000FF"/>
                  </w:rPr>
                  <w:t>Brasília - DF</w:t>
                </w:r>
              </w:sdtContent>
            </w:sdt>
          </w:p>
        </w:tc>
      </w:tr>
      <w:tr>
        <w:trPr>
          <w:trHeight w:val="454"/>
        </w:trPr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Cargo:</w:t>
            </w:r>
          </w:p>
        </w:tc>
        <w:tc>
          <w:tcPr>
            <w:tcW w:type="dxa" w:w="9637"/>
            <w:gridSpan w:val="9"/>
            <w:vAlign w:val="center"/>
          </w:tcPr>
          <w:p/>
        </w:tc>
      </w:tr>
      <w:tr>
        <w:trPr>
          <w:trHeight w:val="454"/>
        </w:trPr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Motivo:</w:t>
            </w:r>
          </w:p>
        </w:tc>
        <w:tc>
          <w:tcPr>
            <w:tcW w:type="dxa" w:w="9637"/>
            <w:gridSpan w:val="9"/>
            <w:vAlign w:val="center"/>
          </w:tcPr>
          <w:p>
            <w:sdt>
              <w:sdtPr>
                <w:dropDownList>
                  <w:listItem w:displayText="Substituição Licença" w:value="Substituição Licença"/>
                  <w:listItem w:displayText="Aumento Sazonal" w:value="Aumento Sazonal"/>
                  <w:listItem w:displayText="Projeto Específico" w:value="Projeto Específico"/>
                </w:dropDownList>
              </w:sdtPr>
              <w:sdtContent>
                <w:r>
                  <w:rPr>
                    <w:color w:val="0000FF"/>
                  </w:rPr>
                  <w:t>Substituição Licença</w:t>
                </w:r>
              </w:sdtContent>
            </w:sdt>
          </w:p>
        </w:tc>
      </w:tr>
      <w:tr>
        <w:trPr>
          <w:trHeight w:val="454"/>
        </w:trPr>
        <w:tc>
          <w:tcPr>
            <w:tcW w:type="dxa" w:w="10487"/>
            <w:gridSpan w:val="10"/>
            <w:shd w:fill="D9D9D9"/>
            <w:vAlign w:val="center"/>
          </w:tcPr>
          <w:p>
            <w:r>
              <w:rPr>
                <w:b/>
                <w:sz w:val="16"/>
              </w:rPr>
              <w:t>Preenchimento pela GP</w:t>
            </w:r>
          </w:p>
        </w:tc>
      </w:tr>
      <w:tr>
        <w:trPr>
          <w:trHeight w:val="1134"/>
        </w:trPr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Comentários/Análise:</w:t>
            </w:r>
          </w:p>
        </w:tc>
        <w:tc>
          <w:tcPr>
            <w:tcW w:type="dxa" w:w="9637"/>
            <w:gridSpan w:val="9"/>
            <w:vAlign w:val="center"/>
          </w:tcPr>
          <w:p/>
        </w:tc>
      </w:tr>
      <w:tr>
        <w:trPr>
          <w:trHeight w:val="454"/>
        </w:trPr>
        <w:tc>
          <w:tcPr>
            <w:tcW w:type="dxa" w:w="850"/>
            <w:vAlign w:val="center"/>
          </w:tcPr>
          <w:p>
            <w:r>
              <w:rPr>
                <w:b/>
                <w:sz w:val="16"/>
              </w:rPr>
              <w:t>Prazo Contrato:</w:t>
            </w:r>
          </w:p>
        </w:tc>
        <w:tc>
          <w:tcPr>
            <w:tcW w:type="dxa" w:w="9637"/>
            <w:gridSpan w:val="9"/>
            <w:vAlign w:val="center"/>
          </w:tcPr>
          <w:p/>
        </w:tc>
      </w:tr>
    </w:tbl>
    <w:p/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PARA APROVAÇÃO</w:t>
            </w:r>
          </w:p>
        </w:tc>
        <w:tc>
          <w:tcPr>
            <w:tcW w:type="dxa" w:w="5099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PARA APROVAÇÃO</w:t>
            </w:r>
          </w:p>
        </w:tc>
      </w:tr>
      <w:tr>
        <w:tc>
          <w:tcPr>
            <w:tcW w:type="dxa" w:w="5099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GERÊNCIA</w:t>
            </w:r>
          </w:p>
        </w:tc>
        <w:tc>
          <w:tcPr>
            <w:tcW w:type="dxa" w:w="5099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DIRETORIA</w:t>
            </w:r>
          </w:p>
        </w:tc>
      </w:tr>
      <w:tr>
        <w:tc>
          <w:tcPr>
            <w:tcW w:type="dxa" w:w="5099"/>
          </w:tcPr>
          <w:p>
            <w:pPr>
              <w:jc w:val="center"/>
            </w:pPr>
            <w:r>
              <w:rPr>
                <w:sz w:val="16"/>
              </w:rPr>
              <w:t>Gestor Imediato</w:t>
            </w:r>
          </w:p>
        </w:tc>
        <w:tc>
          <w:tcPr>
            <w:tcW w:type="dxa" w:w="5099"/>
          </w:tcPr>
          <w:p>
            <w:pPr>
              <w:jc w:val="center"/>
            </w:pPr>
            <w:r>
              <w:rPr>
                <w:sz w:val="16"/>
              </w:rPr>
              <w:t>Diretor de Área</w:t>
            </w:r>
          </w:p>
        </w:tc>
      </w:tr>
      <w:tr>
        <w:tc>
          <w:tcPr>
            <w:tcW w:type="dxa" w:w="5099"/>
          </w:tcPr>
          <w:p>
            <w:pPr>
              <w:jc w:val="center"/>
            </w:pPr>
            <w:r>
              <w:rPr>
                <w:sz w:val="16"/>
              </w:rPr>
              <w:t>Gerente Executivo</w:t>
            </w:r>
          </w:p>
        </w:tc>
        <w:tc>
          <w:tcPr>
            <w:tcW w:type="dxa" w:w="5099"/>
          </w:tcPr>
          <w:p>
            <w:pPr>
              <w:jc w:val="center"/>
            </w:pPr>
            <w:r>
              <w:rPr>
                <w:sz w:val="16"/>
              </w:rPr>
              <w:t>RH</w:t>
            </w:r>
          </w:p>
        </w:tc>
      </w:tr>
    </w:tbl>
    <w:sectPr w:rsidR="00581356" w:rsidRPr="00581356" w:rsidSect="00695B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 w:code="9"/>
      <w:pgMar w:top="1242" w:right="851" w:bottom="284" w:left="851" w:header="993" w:footer="3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0171" w14:textId="77777777" w:rsidR="00F75534" w:rsidRDefault="00F75534" w:rsidP="00351275">
      <w:r>
        <w:separator/>
      </w:r>
    </w:p>
  </w:endnote>
  <w:endnote w:type="continuationSeparator" w:id="0">
    <w:p w14:paraId="563CAAD7" w14:textId="77777777" w:rsidR="00F75534" w:rsidRDefault="00F75534" w:rsidP="00351275">
      <w:r>
        <w:continuationSeparator/>
      </w:r>
    </w:p>
  </w:endnote>
  <w:endnote w:type="continuationNotice" w:id="1">
    <w:p w14:paraId="047B2B93" w14:textId="77777777" w:rsidR="00F75534" w:rsidRDefault="00F7553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A505" w14:textId="77777777" w:rsidR="007D728F" w:rsidRDefault="007D72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20"/>
      </w:rPr>
      <w:id w:val="-604032902"/>
      <w:docPartObj>
        <w:docPartGallery w:val="Page Numbers (Bottom of Page)"/>
        <w:docPartUnique/>
      </w:docPartObj>
    </w:sdtPr>
    <w:sdtEndPr>
      <w:rPr>
        <w:sz w:val="14"/>
      </w:rPr>
    </w:sdtEndPr>
    <w:sdtContent>
      <w:p w14:paraId="3652E799" w14:textId="77777777" w:rsidR="00E1412B" w:rsidRPr="003E0B80" w:rsidRDefault="00B8798A" w:rsidP="00B8798A">
        <w:pPr>
          <w:pStyle w:val="Rodap"/>
          <w:pBdr>
            <w:top w:val="single" w:sz="24" w:space="1" w:color="404040" w:themeColor="text1" w:themeTint="BF"/>
          </w:pBdr>
          <w:tabs>
            <w:tab w:val="left" w:pos="615"/>
            <w:tab w:val="right" w:pos="10169"/>
          </w:tabs>
          <w:ind w:left="28" w:right="29"/>
          <w:rPr>
            <w:rFonts w:ascii="Arial" w:hAnsi="Arial" w:cs="Arial"/>
            <w:sz w:val="14"/>
            <w:szCs w:val="20"/>
          </w:rPr>
        </w:pP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 w:rsidR="00E1412B" w:rsidRPr="003E0B80">
          <w:rPr>
            <w:rFonts w:ascii="Arial" w:hAnsi="Arial" w:cs="Arial"/>
            <w:sz w:val="14"/>
            <w:szCs w:val="20"/>
          </w:rPr>
          <w:fldChar w:fldCharType="begin"/>
        </w:r>
        <w:r w:rsidR="00E1412B" w:rsidRPr="003E0B80">
          <w:rPr>
            <w:rFonts w:ascii="Arial" w:hAnsi="Arial" w:cs="Arial"/>
            <w:sz w:val="14"/>
            <w:szCs w:val="20"/>
          </w:rPr>
          <w:instrText>PAGE   \* MERGEFORMAT</w:instrText>
        </w:r>
        <w:r w:rsidR="00E1412B" w:rsidRPr="003E0B80">
          <w:rPr>
            <w:rFonts w:ascii="Arial" w:hAnsi="Arial" w:cs="Arial"/>
            <w:sz w:val="14"/>
            <w:szCs w:val="20"/>
          </w:rPr>
          <w:fldChar w:fldCharType="separate"/>
        </w:r>
        <w:r w:rsidR="00735694" w:rsidRPr="00735694">
          <w:rPr>
            <w:rFonts w:ascii="Arial" w:hAnsi="Arial" w:cs="Arial"/>
            <w:noProof/>
            <w:sz w:val="14"/>
            <w:szCs w:val="20"/>
            <w:lang w:val="pt-BR"/>
          </w:rPr>
          <w:t>1</w:t>
        </w:r>
        <w:r w:rsidR="00E1412B" w:rsidRPr="003E0B80">
          <w:rPr>
            <w:rFonts w:ascii="Arial" w:hAnsi="Arial" w:cs="Arial"/>
            <w:sz w:val="14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0915" w14:textId="77777777" w:rsidR="007D728F" w:rsidRDefault="007D72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8609" w14:textId="77777777" w:rsidR="00F75534" w:rsidRDefault="00F75534" w:rsidP="00351275">
      <w:r>
        <w:separator/>
      </w:r>
    </w:p>
  </w:footnote>
  <w:footnote w:type="continuationSeparator" w:id="0">
    <w:p w14:paraId="519FD191" w14:textId="77777777" w:rsidR="00F75534" w:rsidRDefault="00F75534" w:rsidP="00351275">
      <w:r>
        <w:continuationSeparator/>
      </w:r>
    </w:p>
  </w:footnote>
  <w:footnote w:type="continuationNotice" w:id="1">
    <w:p w14:paraId="1C3C8D72" w14:textId="77777777" w:rsidR="00F75534" w:rsidRDefault="00F7553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AC68" w14:textId="77777777" w:rsidR="007D728F" w:rsidRDefault="007D72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1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663"/>
      <w:gridCol w:w="3480"/>
    </w:tblGrid>
    <w:tr w:rsidR="00055420" w14:paraId="7B60491D" w14:textId="77777777" w:rsidTr="00DB2936">
      <w:trPr>
        <w:trHeight w:val="80"/>
      </w:trPr>
      <w:tc>
        <w:tcPr>
          <w:tcW w:w="6663" w:type="dxa"/>
        </w:tcPr>
        <w:p w14:paraId="4AA76EEE" w14:textId="003A04D8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 w:val="restart"/>
          <w:vAlign w:val="center"/>
        </w:tcPr>
        <w:p w14:paraId="14577CED" w14:textId="77777777" w:rsidR="00055420" w:rsidRPr="007D728F" w:rsidRDefault="00055420" w:rsidP="00DB2936">
          <w:pPr>
            <w:pStyle w:val="Cabealho"/>
            <w:spacing w:after="60"/>
            <w:ind w:left="-108" w:right="-108"/>
            <w:jc w:val="right"/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</w:pPr>
          <w:r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SOLICITAÇÃO DE </w:t>
          </w:r>
          <w:r w:rsidR="00DB2936"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CONTRATAÇÃO </w:t>
          </w:r>
        </w:p>
      </w:tc>
    </w:tr>
    <w:tr w:rsidR="00055420" w14:paraId="7E119479" w14:textId="77777777" w:rsidTr="00DB2936">
      <w:trPr>
        <w:trHeight w:val="85"/>
      </w:trPr>
      <w:tc>
        <w:tcPr>
          <w:tcW w:w="6663" w:type="dxa"/>
          <w:shd w:val="clear" w:color="auto" w:fill="545353"/>
        </w:tcPr>
        <w:p w14:paraId="37E1E681" w14:textId="107FF7B9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054BE33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  <w:tr w:rsidR="00055420" w14:paraId="1F0F50AF" w14:textId="77777777" w:rsidTr="00DB2936">
      <w:trPr>
        <w:trHeight w:val="85"/>
      </w:trPr>
      <w:tc>
        <w:tcPr>
          <w:tcW w:w="6663" w:type="dxa"/>
        </w:tcPr>
        <w:p w14:paraId="0379E02B" w14:textId="20D8C2EC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5998EFC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</w:tbl>
  <w:p w14:paraId="29971C39" w14:textId="02218B07" w:rsidR="00055420" w:rsidRDefault="000B0981" w:rsidP="000B0981">
    <w:pPr>
      <w:pStyle w:val="Cabealho"/>
      <w:rPr>
        <w:sz w:val="4"/>
        <w:szCs w:val="4"/>
        <w:lang w:val="pt-B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7E1369" wp14:editId="22F3CDA4">
          <wp:simplePos x="0" y="0"/>
          <wp:positionH relativeFrom="margin">
            <wp:posOffset>-12065</wp:posOffset>
          </wp:positionH>
          <wp:positionV relativeFrom="paragraph">
            <wp:posOffset>-504825</wp:posOffset>
          </wp:positionV>
          <wp:extent cx="1425575" cy="330200"/>
          <wp:effectExtent l="0" t="0" r="3175" b="0"/>
          <wp:wrapTight wrapText="bothSides">
            <wp:wrapPolygon edited="0">
              <wp:start x="3464" y="0"/>
              <wp:lineTo x="0" y="3738"/>
              <wp:lineTo x="0" y="17446"/>
              <wp:lineTo x="6350" y="19938"/>
              <wp:lineTo x="7505" y="19938"/>
              <wp:lineTo x="21359" y="17446"/>
              <wp:lineTo x="21359" y="6231"/>
              <wp:lineTo x="4618" y="0"/>
              <wp:lineTo x="3464" y="0"/>
            </wp:wrapPolygon>
          </wp:wrapTight>
          <wp:docPr id="78" name="Picture 2">
            <a:extLst xmlns:a="http://schemas.openxmlformats.org/drawingml/2006/main">
              <a:ext uri="{FF2B5EF4-FFF2-40B4-BE49-F238E27FC236}">
                <a16:creationId xmlns:a16="http://schemas.microsoft.com/office/drawing/2014/main" id="{37485BAB-ED90-4686-B32E-83FECD76BE4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>
                    <a:extLst>
                      <a:ext uri="{FF2B5EF4-FFF2-40B4-BE49-F238E27FC236}">
                        <a16:creationId xmlns:a16="http://schemas.microsoft.com/office/drawing/2014/main" id="{37485BAB-ED90-4686-B32E-83FECD76BE4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575" cy="33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2ACC">
      <w:rPr>
        <w:sz w:val="4"/>
        <w:szCs w:val="4"/>
        <w:lang w:val="pt-BR"/>
      </w:rPr>
      <w:t>]</w:t>
    </w:r>
  </w:p>
  <w:p w14:paraId="5F2ACF12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03EA330D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23601187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40B251F2" w14:textId="77777777" w:rsidR="00C32ACC" w:rsidRPr="00B04BC0" w:rsidRDefault="00C32ACC" w:rsidP="000B0981">
    <w:pPr>
      <w:pStyle w:val="Cabealho"/>
      <w:rPr>
        <w:sz w:val="4"/>
        <w:szCs w:val="4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8DA6E" w14:textId="77777777" w:rsidR="007D728F" w:rsidRDefault="007D72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3C4"/>
    <w:multiLevelType w:val="hybridMultilevel"/>
    <w:tmpl w:val="DAEA0116"/>
    <w:lvl w:ilvl="0" w:tplc="04160019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7B5F61"/>
    <w:multiLevelType w:val="hybridMultilevel"/>
    <w:tmpl w:val="BC10371A"/>
    <w:lvl w:ilvl="0" w:tplc="FFFFFFFF">
      <w:start w:val="1"/>
      <w:numFmt w:val="decimal"/>
      <w:lvlText w:val="%1."/>
      <w:lvlJc w:val="left"/>
      <w:pPr>
        <w:tabs>
          <w:tab w:val="num" w:pos="615"/>
        </w:tabs>
        <w:ind w:left="0" w:firstLine="25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463071">
    <w:abstractNumId w:val="1"/>
  </w:num>
  <w:num w:numId="2" w16cid:durableId="73875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PubVPasteboard_" w:val="3"/>
    <w:docVar w:name="OpenInPublishingView" w:val="0"/>
  </w:docVars>
  <w:rsids>
    <w:rsidRoot w:val="00C326F7"/>
    <w:rsid w:val="00001852"/>
    <w:rsid w:val="00003243"/>
    <w:rsid w:val="00005812"/>
    <w:rsid w:val="000113F1"/>
    <w:rsid w:val="00012D58"/>
    <w:rsid w:val="000327BC"/>
    <w:rsid w:val="00032C88"/>
    <w:rsid w:val="00050F92"/>
    <w:rsid w:val="00055420"/>
    <w:rsid w:val="00064CE7"/>
    <w:rsid w:val="00067B30"/>
    <w:rsid w:val="00090B58"/>
    <w:rsid w:val="00092597"/>
    <w:rsid w:val="000A19BF"/>
    <w:rsid w:val="000A59A4"/>
    <w:rsid w:val="000B0981"/>
    <w:rsid w:val="000B2489"/>
    <w:rsid w:val="000B64EA"/>
    <w:rsid w:val="000D1285"/>
    <w:rsid w:val="000E44BD"/>
    <w:rsid w:val="000F026F"/>
    <w:rsid w:val="001134F6"/>
    <w:rsid w:val="001277B2"/>
    <w:rsid w:val="00132276"/>
    <w:rsid w:val="00134A9D"/>
    <w:rsid w:val="00137BBB"/>
    <w:rsid w:val="00150101"/>
    <w:rsid w:val="00156653"/>
    <w:rsid w:val="00170492"/>
    <w:rsid w:val="001714FF"/>
    <w:rsid w:val="00175E87"/>
    <w:rsid w:val="0018057C"/>
    <w:rsid w:val="00181761"/>
    <w:rsid w:val="00181BF0"/>
    <w:rsid w:val="001919B5"/>
    <w:rsid w:val="001A480F"/>
    <w:rsid w:val="001B4EF8"/>
    <w:rsid w:val="001B5EBB"/>
    <w:rsid w:val="001C67EC"/>
    <w:rsid w:val="001D4369"/>
    <w:rsid w:val="001D5CC4"/>
    <w:rsid w:val="00220D80"/>
    <w:rsid w:val="00224A54"/>
    <w:rsid w:val="0022615C"/>
    <w:rsid w:val="00227E0F"/>
    <w:rsid w:val="002574FF"/>
    <w:rsid w:val="002578BA"/>
    <w:rsid w:val="00263FA0"/>
    <w:rsid w:val="002659BF"/>
    <w:rsid w:val="00276A13"/>
    <w:rsid w:val="002804E6"/>
    <w:rsid w:val="002A0092"/>
    <w:rsid w:val="002B13CA"/>
    <w:rsid w:val="002C4EC0"/>
    <w:rsid w:val="002D55D7"/>
    <w:rsid w:val="002D6A01"/>
    <w:rsid w:val="002E452D"/>
    <w:rsid w:val="0031083A"/>
    <w:rsid w:val="00320BF2"/>
    <w:rsid w:val="00322D9E"/>
    <w:rsid w:val="0032725B"/>
    <w:rsid w:val="00332ED2"/>
    <w:rsid w:val="003368C7"/>
    <w:rsid w:val="00336A69"/>
    <w:rsid w:val="003372CA"/>
    <w:rsid w:val="00351275"/>
    <w:rsid w:val="00355D12"/>
    <w:rsid w:val="00366464"/>
    <w:rsid w:val="0037276A"/>
    <w:rsid w:val="00384FB7"/>
    <w:rsid w:val="0039535A"/>
    <w:rsid w:val="003964F9"/>
    <w:rsid w:val="003B58C0"/>
    <w:rsid w:val="003B662B"/>
    <w:rsid w:val="003D3982"/>
    <w:rsid w:val="003E0B80"/>
    <w:rsid w:val="003E3681"/>
    <w:rsid w:val="003E457E"/>
    <w:rsid w:val="003E51B4"/>
    <w:rsid w:val="003F517A"/>
    <w:rsid w:val="003F52A1"/>
    <w:rsid w:val="00413A3B"/>
    <w:rsid w:val="00422801"/>
    <w:rsid w:val="00424415"/>
    <w:rsid w:val="0042640E"/>
    <w:rsid w:val="0046089E"/>
    <w:rsid w:val="00467BF9"/>
    <w:rsid w:val="00475220"/>
    <w:rsid w:val="0048449F"/>
    <w:rsid w:val="004877F0"/>
    <w:rsid w:val="004937D3"/>
    <w:rsid w:val="00497DB8"/>
    <w:rsid w:val="004A7FA3"/>
    <w:rsid w:val="004B2046"/>
    <w:rsid w:val="004B5761"/>
    <w:rsid w:val="004B6378"/>
    <w:rsid w:val="004C37DC"/>
    <w:rsid w:val="004C5D04"/>
    <w:rsid w:val="004D3017"/>
    <w:rsid w:val="004E1E19"/>
    <w:rsid w:val="00500355"/>
    <w:rsid w:val="005139A0"/>
    <w:rsid w:val="005263EC"/>
    <w:rsid w:val="005471AA"/>
    <w:rsid w:val="00555065"/>
    <w:rsid w:val="00580C68"/>
    <w:rsid w:val="00581356"/>
    <w:rsid w:val="005A3138"/>
    <w:rsid w:val="005A786D"/>
    <w:rsid w:val="005B220A"/>
    <w:rsid w:val="005B6F1C"/>
    <w:rsid w:val="005B715D"/>
    <w:rsid w:val="005C2E98"/>
    <w:rsid w:val="005C626C"/>
    <w:rsid w:val="005C640A"/>
    <w:rsid w:val="005E3DA7"/>
    <w:rsid w:val="005F4A03"/>
    <w:rsid w:val="005F795D"/>
    <w:rsid w:val="00603613"/>
    <w:rsid w:val="00612A4F"/>
    <w:rsid w:val="00623D1D"/>
    <w:rsid w:val="00633851"/>
    <w:rsid w:val="00640C75"/>
    <w:rsid w:val="00646786"/>
    <w:rsid w:val="00650DD2"/>
    <w:rsid w:val="00650FA3"/>
    <w:rsid w:val="00651639"/>
    <w:rsid w:val="006641DB"/>
    <w:rsid w:val="00665721"/>
    <w:rsid w:val="006716BF"/>
    <w:rsid w:val="006726DD"/>
    <w:rsid w:val="00677459"/>
    <w:rsid w:val="00685DEF"/>
    <w:rsid w:val="00690778"/>
    <w:rsid w:val="00692503"/>
    <w:rsid w:val="00695B4A"/>
    <w:rsid w:val="006A74F8"/>
    <w:rsid w:val="006C49CF"/>
    <w:rsid w:val="006D2A9A"/>
    <w:rsid w:val="006E751F"/>
    <w:rsid w:val="006F5255"/>
    <w:rsid w:val="00702265"/>
    <w:rsid w:val="00707F62"/>
    <w:rsid w:val="007101BE"/>
    <w:rsid w:val="007109DD"/>
    <w:rsid w:val="00711A5E"/>
    <w:rsid w:val="00712184"/>
    <w:rsid w:val="00712AB2"/>
    <w:rsid w:val="007312DA"/>
    <w:rsid w:val="00735694"/>
    <w:rsid w:val="00735E00"/>
    <w:rsid w:val="00743C95"/>
    <w:rsid w:val="0074669E"/>
    <w:rsid w:val="007509D5"/>
    <w:rsid w:val="00752FFE"/>
    <w:rsid w:val="00760CC6"/>
    <w:rsid w:val="007626B0"/>
    <w:rsid w:val="00767DAB"/>
    <w:rsid w:val="007740D6"/>
    <w:rsid w:val="00786260"/>
    <w:rsid w:val="007932F8"/>
    <w:rsid w:val="00793C01"/>
    <w:rsid w:val="007969CB"/>
    <w:rsid w:val="007A683D"/>
    <w:rsid w:val="007B5DFB"/>
    <w:rsid w:val="007D728F"/>
    <w:rsid w:val="007E1DD7"/>
    <w:rsid w:val="007E3026"/>
    <w:rsid w:val="007F5A75"/>
    <w:rsid w:val="008058F6"/>
    <w:rsid w:val="008071BA"/>
    <w:rsid w:val="008218C1"/>
    <w:rsid w:val="00823C90"/>
    <w:rsid w:val="008303A5"/>
    <w:rsid w:val="00832EE9"/>
    <w:rsid w:val="0086174D"/>
    <w:rsid w:val="00865B95"/>
    <w:rsid w:val="00873E56"/>
    <w:rsid w:val="0087416D"/>
    <w:rsid w:val="008767CC"/>
    <w:rsid w:val="00880E51"/>
    <w:rsid w:val="008913DC"/>
    <w:rsid w:val="008914DC"/>
    <w:rsid w:val="00892274"/>
    <w:rsid w:val="008969A0"/>
    <w:rsid w:val="008B4E60"/>
    <w:rsid w:val="008C4DA4"/>
    <w:rsid w:val="008C5960"/>
    <w:rsid w:val="008E1D2D"/>
    <w:rsid w:val="008F165E"/>
    <w:rsid w:val="00940428"/>
    <w:rsid w:val="00941873"/>
    <w:rsid w:val="00947C9B"/>
    <w:rsid w:val="009553DA"/>
    <w:rsid w:val="009703AB"/>
    <w:rsid w:val="00972428"/>
    <w:rsid w:val="0097354D"/>
    <w:rsid w:val="00973F39"/>
    <w:rsid w:val="00982BD5"/>
    <w:rsid w:val="009913EC"/>
    <w:rsid w:val="00992918"/>
    <w:rsid w:val="00997B91"/>
    <w:rsid w:val="009A2A70"/>
    <w:rsid w:val="009B5454"/>
    <w:rsid w:val="009C3DB5"/>
    <w:rsid w:val="009C70B6"/>
    <w:rsid w:val="009D3A4D"/>
    <w:rsid w:val="009F12B2"/>
    <w:rsid w:val="009F5A2C"/>
    <w:rsid w:val="00A003EE"/>
    <w:rsid w:val="00A12301"/>
    <w:rsid w:val="00A15F67"/>
    <w:rsid w:val="00A21DF5"/>
    <w:rsid w:val="00A22066"/>
    <w:rsid w:val="00A251B5"/>
    <w:rsid w:val="00A37A85"/>
    <w:rsid w:val="00A446FF"/>
    <w:rsid w:val="00A45984"/>
    <w:rsid w:val="00A611D2"/>
    <w:rsid w:val="00A638FD"/>
    <w:rsid w:val="00A67708"/>
    <w:rsid w:val="00AA7BAA"/>
    <w:rsid w:val="00AB2A5B"/>
    <w:rsid w:val="00AB49F3"/>
    <w:rsid w:val="00AC1F62"/>
    <w:rsid w:val="00AC3ED7"/>
    <w:rsid w:val="00AC5660"/>
    <w:rsid w:val="00AD0991"/>
    <w:rsid w:val="00AD1A1E"/>
    <w:rsid w:val="00AD5A2C"/>
    <w:rsid w:val="00AE0146"/>
    <w:rsid w:val="00AE1D8D"/>
    <w:rsid w:val="00AE3710"/>
    <w:rsid w:val="00AE5A77"/>
    <w:rsid w:val="00AF4E96"/>
    <w:rsid w:val="00B04BC0"/>
    <w:rsid w:val="00B12D07"/>
    <w:rsid w:val="00B1398A"/>
    <w:rsid w:val="00B44488"/>
    <w:rsid w:val="00B661A0"/>
    <w:rsid w:val="00B83DB1"/>
    <w:rsid w:val="00B8798A"/>
    <w:rsid w:val="00B97856"/>
    <w:rsid w:val="00BA451E"/>
    <w:rsid w:val="00BA74A5"/>
    <w:rsid w:val="00BB23FE"/>
    <w:rsid w:val="00BE6A6D"/>
    <w:rsid w:val="00C01D34"/>
    <w:rsid w:val="00C0318F"/>
    <w:rsid w:val="00C13E69"/>
    <w:rsid w:val="00C222C6"/>
    <w:rsid w:val="00C31DAA"/>
    <w:rsid w:val="00C326F7"/>
    <w:rsid w:val="00C32ACC"/>
    <w:rsid w:val="00C34C73"/>
    <w:rsid w:val="00C436FD"/>
    <w:rsid w:val="00C4797B"/>
    <w:rsid w:val="00C60F7B"/>
    <w:rsid w:val="00C61F6D"/>
    <w:rsid w:val="00C75E94"/>
    <w:rsid w:val="00C77257"/>
    <w:rsid w:val="00C800BC"/>
    <w:rsid w:val="00C801AA"/>
    <w:rsid w:val="00C8021B"/>
    <w:rsid w:val="00C85962"/>
    <w:rsid w:val="00C91E5B"/>
    <w:rsid w:val="00C930E0"/>
    <w:rsid w:val="00C97452"/>
    <w:rsid w:val="00CA1B09"/>
    <w:rsid w:val="00CA23D3"/>
    <w:rsid w:val="00CB542D"/>
    <w:rsid w:val="00CC7CF0"/>
    <w:rsid w:val="00CD2B58"/>
    <w:rsid w:val="00CD49B3"/>
    <w:rsid w:val="00CE11F1"/>
    <w:rsid w:val="00CE58B4"/>
    <w:rsid w:val="00CE73C8"/>
    <w:rsid w:val="00CF4C4F"/>
    <w:rsid w:val="00D01CF3"/>
    <w:rsid w:val="00D21A15"/>
    <w:rsid w:val="00D2252E"/>
    <w:rsid w:val="00D3689C"/>
    <w:rsid w:val="00D3693D"/>
    <w:rsid w:val="00D54486"/>
    <w:rsid w:val="00D659FB"/>
    <w:rsid w:val="00D7047D"/>
    <w:rsid w:val="00D70B1C"/>
    <w:rsid w:val="00D72740"/>
    <w:rsid w:val="00D80A36"/>
    <w:rsid w:val="00D82541"/>
    <w:rsid w:val="00D82DEB"/>
    <w:rsid w:val="00D8658D"/>
    <w:rsid w:val="00D97964"/>
    <w:rsid w:val="00DA0AC4"/>
    <w:rsid w:val="00DA4810"/>
    <w:rsid w:val="00DA5D82"/>
    <w:rsid w:val="00DB0EC2"/>
    <w:rsid w:val="00DB1304"/>
    <w:rsid w:val="00DB2936"/>
    <w:rsid w:val="00DC701E"/>
    <w:rsid w:val="00DD5479"/>
    <w:rsid w:val="00DE3BF9"/>
    <w:rsid w:val="00DF00F7"/>
    <w:rsid w:val="00DF3FC3"/>
    <w:rsid w:val="00DF7BC8"/>
    <w:rsid w:val="00E0265A"/>
    <w:rsid w:val="00E13D30"/>
    <w:rsid w:val="00E1412B"/>
    <w:rsid w:val="00E15F37"/>
    <w:rsid w:val="00E17829"/>
    <w:rsid w:val="00E259E1"/>
    <w:rsid w:val="00E32465"/>
    <w:rsid w:val="00E47936"/>
    <w:rsid w:val="00E47A14"/>
    <w:rsid w:val="00E5387B"/>
    <w:rsid w:val="00E55E78"/>
    <w:rsid w:val="00E60CE8"/>
    <w:rsid w:val="00E72383"/>
    <w:rsid w:val="00E72547"/>
    <w:rsid w:val="00E810F1"/>
    <w:rsid w:val="00E9538E"/>
    <w:rsid w:val="00E955C9"/>
    <w:rsid w:val="00EA3FAB"/>
    <w:rsid w:val="00EA7AFD"/>
    <w:rsid w:val="00EB66EF"/>
    <w:rsid w:val="00EC0C2E"/>
    <w:rsid w:val="00EC1CA2"/>
    <w:rsid w:val="00EE355A"/>
    <w:rsid w:val="00EE3F48"/>
    <w:rsid w:val="00EF582B"/>
    <w:rsid w:val="00F303E1"/>
    <w:rsid w:val="00F30736"/>
    <w:rsid w:val="00F33993"/>
    <w:rsid w:val="00F54F72"/>
    <w:rsid w:val="00F622EA"/>
    <w:rsid w:val="00F647B9"/>
    <w:rsid w:val="00F6580D"/>
    <w:rsid w:val="00F70333"/>
    <w:rsid w:val="00F730E0"/>
    <w:rsid w:val="00F7391C"/>
    <w:rsid w:val="00F75534"/>
    <w:rsid w:val="00F76624"/>
    <w:rsid w:val="00F76B9D"/>
    <w:rsid w:val="00F856D7"/>
    <w:rsid w:val="00F878A1"/>
    <w:rsid w:val="00F959A4"/>
    <w:rsid w:val="00F95DD2"/>
    <w:rsid w:val="00FB4412"/>
    <w:rsid w:val="00FB55B0"/>
    <w:rsid w:val="00FB679A"/>
    <w:rsid w:val="00FE73CE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8A2146"/>
  <w15:docId w15:val="{27E91E97-F89B-478E-AE13-4A2E3FF2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A0"/>
    <w:pPr>
      <w:tabs>
        <w:tab w:val="left" w:pos="1304"/>
      </w:tabs>
      <w:spacing w:line="320" w:lineRule="exact"/>
      <w:jc w:val="both"/>
    </w:pPr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351275"/>
  </w:style>
  <w:style w:type="paragraph" w:styleId="Rodap">
    <w:name w:val="footer"/>
    <w:basedOn w:val="Normal"/>
    <w:link w:val="RodapChar"/>
    <w:uiPriority w:val="99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351275"/>
  </w:style>
  <w:style w:type="paragraph" w:styleId="Textodebalo">
    <w:name w:val="Balloon Text"/>
    <w:basedOn w:val="Normal"/>
    <w:link w:val="TextodebaloChar"/>
    <w:uiPriority w:val="99"/>
    <w:semiHidden/>
    <w:unhideWhenUsed/>
    <w:rsid w:val="00351275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1275"/>
    <w:rPr>
      <w:rFonts w:ascii="Lucida Grande" w:hAnsi="Lucida Grande" w:cs="Lucida Grande"/>
      <w:sz w:val="18"/>
      <w:szCs w:val="18"/>
    </w:rPr>
  </w:style>
  <w:style w:type="table" w:styleId="Tabelacomgrade">
    <w:name w:val="Table Grid"/>
    <w:basedOn w:val="Tabelanormal"/>
    <w:uiPriority w:val="59"/>
    <w:rsid w:val="008C5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0B1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7391C"/>
    <w:rPr>
      <w:color w:val="800080" w:themeColor="followedHyperlink"/>
      <w:u w:val="single"/>
    </w:rPr>
  </w:style>
  <w:style w:type="paragraph" w:styleId="Textodecomentrio">
    <w:name w:val="annotation text"/>
    <w:basedOn w:val="Normal"/>
    <w:link w:val="TextodecomentrioChar"/>
    <w:semiHidden/>
    <w:rsid w:val="00603613"/>
  </w:style>
  <w:style w:type="character" w:customStyle="1" w:styleId="TextodecomentrioChar">
    <w:name w:val="Texto de comentário Char"/>
    <w:basedOn w:val="Fontepargpadro"/>
    <w:link w:val="Textodecomentrio"/>
    <w:semiHidden/>
    <w:rsid w:val="00603613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Nmerodepgina">
    <w:name w:val="page number"/>
    <w:basedOn w:val="Fontepargpadro"/>
    <w:rsid w:val="005471AA"/>
  </w:style>
  <w:style w:type="paragraph" w:styleId="PargrafodaLista">
    <w:name w:val="List Paragraph"/>
    <w:basedOn w:val="Normal"/>
    <w:uiPriority w:val="34"/>
    <w:qFormat/>
    <w:rsid w:val="00AC3ED7"/>
    <w:pPr>
      <w:ind w:left="720"/>
      <w:contextualSpacing/>
    </w:pPr>
  </w:style>
  <w:style w:type="paragraph" w:styleId="Reviso">
    <w:name w:val="Revision"/>
    <w:hidden/>
    <w:uiPriority w:val="99"/>
    <w:semiHidden/>
    <w:rsid w:val="00982BD5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D979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diglesias\Downloads\Modelo%20de%20Formul&#225;rio%20de%20Solicitacao%20de%20Contratacao_2018%20(1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03C3145945455B948CB02F59D55D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EB72A8-FFE4-4ABA-A591-AA7A008C7374}"/>
      </w:docPartPr>
      <w:docPartBody>
        <w:p w:rsidR="00036EFE" w:rsidRDefault="00FE44CA" w:rsidP="00FE44CA">
          <w:pPr>
            <w:pStyle w:val="B503C3145945455B948CB02F59D55D412"/>
          </w:pPr>
          <w:r w:rsidRPr="002B72D6">
            <w:rPr>
              <w:rStyle w:val="TextodoEspaoReservado"/>
              <w:lang w:val="en-US" w:eastAsia="en-US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CA"/>
    <w:rsid w:val="00036EFE"/>
    <w:rsid w:val="002D6A01"/>
    <w:rsid w:val="00332ED2"/>
    <w:rsid w:val="005E12D7"/>
    <w:rsid w:val="00FE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E44CA"/>
    <w:rPr>
      <w:color w:val="666666"/>
    </w:rPr>
  </w:style>
  <w:style w:type="paragraph" w:customStyle="1" w:styleId="B503C3145945455B948CB02F59D55D412">
    <w:name w:val="B503C3145945455B948CB02F59D55D412"/>
    <w:rsid w:val="00FE44CA"/>
    <w:pPr>
      <w:tabs>
        <w:tab w:val="left" w:pos="1304"/>
      </w:tabs>
      <w:spacing w:after="0" w:line="320" w:lineRule="exact"/>
      <w:jc w:val="both"/>
    </w:pPr>
    <w:rPr>
      <w:rFonts w:ascii="Arial" w:eastAsia="Times New Roman" w:hAnsi="Arial" w:cs="Times New Roman"/>
      <w:spacing w:val="4"/>
      <w:kern w:val="0"/>
      <w:sz w:val="22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>
  <documentManagement>
    <Taxonomia xmlns="ab9e0d36-7cb7-432c-ace8-52c003edc5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_Formulario_RH" ma:contentTypeID="0x010100EDCFC8526AE1F948951600867DB964CC0D00D17CB91F9FB39045B06039E7EAC1F1AA" ma:contentTypeVersion="12" ma:contentTypeDescription="" ma:contentTypeScope="" ma:versionID="17a98af5cc027c026409fcd40bbd6143">
  <xsd:schema xmlns:xsd="http://www.w3.org/2001/XMLSchema" xmlns:xs="http://www.w3.org/2001/XMLSchema" xmlns:p="http://schemas.microsoft.com/office/2006/metadata/properties" xmlns:ns2="ab9e0d36-7cb7-432c-ace8-52c003edc547" targetNamespace="http://schemas.microsoft.com/office/2006/metadata/properties" ma:root="true" ma:fieldsID="40e19822a4a5bd6a5dab83b2c331fdb5" ns2:_="">
    <xsd:import namespace="ab9e0d36-7cb7-432c-ace8-52c003edc547"/>
    <xsd:element name="properties">
      <xsd:complexType>
        <xsd:sequence>
          <xsd:element name="documentManagement">
            <xsd:complexType>
              <xsd:all>
                <xsd:element ref="ns2:Taxonom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e0d36-7cb7-432c-ace8-52c003edc547" elementFormDefault="qualified">
    <xsd:import namespace="http://schemas.microsoft.com/office/2006/documentManagement/types"/>
    <xsd:import namespace="http://schemas.microsoft.com/office/infopath/2007/PartnerControls"/>
    <xsd:element name="Taxonomia" ma:index="8" nillable="true" ma:displayName="Taxonomia" ma:description="Apesar do campo Taxonomia não ser obrigatório seu preenchimento é importante para  a categorização de nossos conteúdos. Quando possível, escolha uma das opções." ma:internalName="Taxonomia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1E67DC-E7F3-4805-BDCD-30D35CAA83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DF115D-B695-4CDF-A5EE-D4FB5FD9DA23}">
  <ds:schemaRefs>
    <ds:schemaRef ds:uri="http://schemas.microsoft.com/office/2006/metadata/properties"/>
    <ds:schemaRef ds:uri="ab9e0d36-7cb7-432c-ace8-52c003edc547"/>
  </ds:schemaRefs>
</ds:datastoreItem>
</file>

<file path=customXml/itemProps3.xml><?xml version="1.0" encoding="utf-8"?>
<ds:datastoreItem xmlns:ds="http://schemas.openxmlformats.org/officeDocument/2006/customXml" ds:itemID="{5CFC018E-D312-4AFC-B758-868C6A84F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e0d36-7cb7-432c-ace8-52c003edc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0FA221-F143-463C-AE52-DB1AB4AB86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Formulário de Solicitacao de Contratacao_2018 (1)</Template>
  <TotalTime>87</TotalTime>
  <Pages>1</Pages>
  <Words>296</Words>
  <Characters>1604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ONS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Danielli  Iglesias</dc:creator>
  <cp:lastModifiedBy>Viviane Gomes de Melo Alves</cp:lastModifiedBy>
  <cp:revision>36</cp:revision>
  <cp:lastPrinted>2020-11-10T15:31:00Z</cp:lastPrinted>
  <dcterms:created xsi:type="dcterms:W3CDTF">2022-09-05T13:43:00Z</dcterms:created>
  <dcterms:modified xsi:type="dcterms:W3CDTF">2026-05-22T14:05:00Z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0x010100EDCFC8526AE1F948951600867DB964CC0D00D17CB91F9FB39045B06039E7EAC1F1AA</vt:lpwstr>
  </property>
</Properties>
</file>