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DA2FC" w14:textId="5B054B1A" w:rsidR="00055420" w:rsidRDefault="00055420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751F0B3E" w14:textId="13314DFA" w:rsidR="00711A5E" w:rsidRDefault="00711A5E" w:rsidP="003E0B80">
      <w:pPr>
        <w:tabs>
          <w:tab w:val="clear" w:pos="1304"/>
          <w:tab w:val="left" w:pos="851"/>
        </w:tabs>
        <w:spacing w:line="240" w:lineRule="auto"/>
        <w:rPr>
          <w:rFonts w:cs="Arial"/>
          <w:spacing w:val="0"/>
          <w:sz w:val="2"/>
          <w:szCs w:val="18"/>
        </w:rPr>
      </w:pPr>
    </w:p>
    <w:p w14:paraId="77864569" w14:textId="5398B2A1" w:rsidR="00581356" w:rsidRPr="00500355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/>
          <w:bCs/>
          <w:spacing w:val="0"/>
          <w:sz w:val="18"/>
          <w:szCs w:val="16"/>
          <w:u w:val="single"/>
        </w:rPr>
      </w:pPr>
    </w:p>
    <w:p w14:paraId="3B0BD527" w14:textId="4FFCFE53" w:rsid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</w:p>
    <w:p w14:paraId="37B5A918" w14:textId="5B0C7A6D" w:rsidR="00581356" w:rsidRPr="00581356" w:rsidRDefault="00581356" w:rsidP="003E0B80">
      <w:pPr>
        <w:tabs>
          <w:tab w:val="clear" w:pos="1304"/>
          <w:tab w:val="left" w:pos="851"/>
        </w:tabs>
        <w:spacing w:line="240" w:lineRule="auto"/>
        <w:rPr>
          <w:rFonts w:cs="Arial"/>
          <w:bCs/>
          <w:spacing w:val="0"/>
          <w:sz w:val="16"/>
          <w:szCs w:val="16"/>
        </w:rPr>
      </w:pPr>
    </w:p>
    <w:p w14:paraId="0CD67C08" w14:textId="77777777" w:rsidR="00745AF1" w:rsidRDefault="00000000">
      <w:pPr>
        <w:jc w:val="center"/>
      </w:pPr>
      <w:r>
        <w:rPr>
          <w:b/>
          <w:sz w:val="28"/>
        </w:rPr>
        <w:t>FLUXO DE APROVAÇÃO POR CARGO</w:t>
      </w:r>
    </w:p>
    <w:p w14:paraId="1B60E75F" w14:textId="77777777" w:rsidR="00745AF1" w:rsidRDefault="00745AF1"/>
    <w:tbl>
      <w:tblPr>
        <w:tblStyle w:val="Tabelacomgrade"/>
        <w:tblW w:w="10487" w:type="dxa"/>
        <w:tblLayout w:type="fixed"/>
        <w:tblLook w:val="04A0" w:firstRow="1" w:lastRow="0" w:firstColumn="1" w:lastColumn="0" w:noHBand="0" w:noVBand="1"/>
      </w:tblPr>
      <w:tblGrid>
        <w:gridCol w:w="1696"/>
        <w:gridCol w:w="1138"/>
        <w:gridCol w:w="850"/>
        <w:gridCol w:w="1701"/>
        <w:gridCol w:w="850"/>
        <w:gridCol w:w="1134"/>
        <w:gridCol w:w="850"/>
        <w:gridCol w:w="1134"/>
        <w:gridCol w:w="1134"/>
      </w:tblGrid>
      <w:tr w:rsidR="00745AF1" w14:paraId="528CBA44" w14:textId="77777777" w:rsidTr="008602C8">
        <w:tc>
          <w:tcPr>
            <w:tcW w:w="1696" w:type="dxa"/>
            <w:vAlign w:val="center"/>
          </w:tcPr>
          <w:p w14:paraId="6F98DE48" w14:textId="77777777" w:rsidR="00745AF1" w:rsidRDefault="00000000">
            <w:r>
              <w:rPr>
                <w:b/>
                <w:sz w:val="16"/>
              </w:rPr>
              <w:t>Solicitante:</w:t>
            </w:r>
          </w:p>
        </w:tc>
        <w:tc>
          <w:tcPr>
            <w:tcW w:w="5673" w:type="dxa"/>
            <w:gridSpan w:val="5"/>
            <w:vAlign w:val="center"/>
          </w:tcPr>
          <w:p w14:paraId="569467E4" w14:textId="77777777" w:rsidR="00745AF1" w:rsidRDefault="00745AF1"/>
        </w:tc>
        <w:tc>
          <w:tcPr>
            <w:tcW w:w="850" w:type="dxa"/>
            <w:vAlign w:val="center"/>
          </w:tcPr>
          <w:p w14:paraId="166279DC" w14:textId="77777777" w:rsidR="00745AF1" w:rsidRDefault="00000000">
            <w:r>
              <w:rPr>
                <w:b/>
                <w:sz w:val="16"/>
              </w:rPr>
              <w:t>Data da Requisição:</w:t>
            </w:r>
          </w:p>
        </w:tc>
        <w:tc>
          <w:tcPr>
            <w:tcW w:w="2268" w:type="dxa"/>
            <w:gridSpan w:val="2"/>
            <w:vAlign w:val="center"/>
          </w:tcPr>
          <w:p w14:paraId="5AE9B334" w14:textId="77777777" w:rsidR="00745AF1" w:rsidRDefault="00745AF1"/>
        </w:tc>
      </w:tr>
      <w:tr w:rsidR="00745AF1" w14:paraId="386BC9EC" w14:textId="77777777" w:rsidTr="008602C8">
        <w:tc>
          <w:tcPr>
            <w:tcW w:w="1696" w:type="dxa"/>
            <w:vAlign w:val="center"/>
          </w:tcPr>
          <w:p w14:paraId="7BD29D83" w14:textId="77777777" w:rsidR="00745AF1" w:rsidRDefault="00000000">
            <w:r>
              <w:rPr>
                <w:b/>
                <w:sz w:val="16"/>
              </w:rPr>
              <w:t>Diretoria:</w:t>
            </w:r>
          </w:p>
        </w:tc>
        <w:tc>
          <w:tcPr>
            <w:tcW w:w="1138" w:type="dxa"/>
            <w:vAlign w:val="center"/>
          </w:tcPr>
          <w:p w14:paraId="59F1B07C" w14:textId="77777777" w:rsidR="00745AF1" w:rsidRDefault="00745AF1"/>
        </w:tc>
        <w:tc>
          <w:tcPr>
            <w:tcW w:w="850" w:type="dxa"/>
            <w:vAlign w:val="center"/>
          </w:tcPr>
          <w:p w14:paraId="280C75AA" w14:textId="77777777" w:rsidR="00745AF1" w:rsidRDefault="00000000">
            <w:r>
              <w:rPr>
                <w:b/>
                <w:sz w:val="16"/>
              </w:rPr>
              <w:t>Ger. Exec:</w:t>
            </w:r>
          </w:p>
        </w:tc>
        <w:tc>
          <w:tcPr>
            <w:tcW w:w="1701" w:type="dxa"/>
            <w:vAlign w:val="center"/>
          </w:tcPr>
          <w:p w14:paraId="010AD4D3" w14:textId="77777777" w:rsidR="00745AF1" w:rsidRDefault="00745AF1"/>
        </w:tc>
        <w:tc>
          <w:tcPr>
            <w:tcW w:w="850" w:type="dxa"/>
            <w:vAlign w:val="center"/>
          </w:tcPr>
          <w:p w14:paraId="179362DE" w14:textId="77777777" w:rsidR="00745AF1" w:rsidRDefault="00000000">
            <w:r>
              <w:rPr>
                <w:b/>
                <w:sz w:val="16"/>
              </w:rPr>
              <w:t>Gerência:</w:t>
            </w:r>
          </w:p>
        </w:tc>
        <w:tc>
          <w:tcPr>
            <w:tcW w:w="1134" w:type="dxa"/>
            <w:vAlign w:val="center"/>
          </w:tcPr>
          <w:p w14:paraId="0C44ABAE" w14:textId="77777777" w:rsidR="00745AF1" w:rsidRDefault="00745AF1"/>
        </w:tc>
        <w:tc>
          <w:tcPr>
            <w:tcW w:w="850" w:type="dxa"/>
            <w:vAlign w:val="center"/>
          </w:tcPr>
          <w:p w14:paraId="417AE6B3" w14:textId="77777777" w:rsidR="00745AF1" w:rsidRDefault="00000000">
            <w:r>
              <w:rPr>
                <w:b/>
                <w:sz w:val="16"/>
              </w:rPr>
              <w:t>Localidade:</w:t>
            </w:r>
          </w:p>
        </w:tc>
        <w:tc>
          <w:tcPr>
            <w:tcW w:w="2268" w:type="dxa"/>
            <w:gridSpan w:val="2"/>
            <w:vAlign w:val="center"/>
          </w:tcPr>
          <w:p w14:paraId="22F130DE" w14:textId="77777777" w:rsidR="00745AF1" w:rsidRDefault="00000000">
            <w:sdt>
              <w:sdtPr>
                <w:id w:val="869808947"/>
                <w:dropDownList>
                  <w:listItem w:displayText="Brasília - DF" w:value="Brasília - DF"/>
                  <w:listItem w:displayText="Rio de Janeiro - RJ" w:value="Rio de Janeiro - RJ"/>
                  <w:listItem w:displayText="São Paulo - SP" w:value="São Paulo - SP"/>
                  <w:listItem w:displayText="Belo Horizonte - MG" w:value="Belo Horizonte - MG"/>
                </w:dropDownList>
              </w:sdtPr>
              <w:sdtContent>
                <w:r>
                  <w:rPr>
                    <w:color w:val="0000FF"/>
                  </w:rPr>
                  <w:t>Brasília - DF</w:t>
                </w:r>
              </w:sdtContent>
            </w:sdt>
          </w:p>
        </w:tc>
      </w:tr>
      <w:tr w:rsidR="00745AF1" w14:paraId="3F06D1DA" w14:textId="77777777" w:rsidTr="008602C8">
        <w:tc>
          <w:tcPr>
            <w:tcW w:w="1696" w:type="dxa"/>
            <w:vAlign w:val="center"/>
          </w:tcPr>
          <w:p w14:paraId="1A2E3815" w14:textId="77777777" w:rsidR="00745AF1" w:rsidRDefault="00000000">
            <w:r>
              <w:rPr>
                <w:b/>
                <w:sz w:val="16"/>
              </w:rPr>
              <w:t>Cargo:</w:t>
            </w:r>
          </w:p>
        </w:tc>
        <w:tc>
          <w:tcPr>
            <w:tcW w:w="8791" w:type="dxa"/>
            <w:gridSpan w:val="8"/>
            <w:vAlign w:val="center"/>
          </w:tcPr>
          <w:p w14:paraId="7A2A2CD5" w14:textId="77777777" w:rsidR="00745AF1" w:rsidRDefault="00745AF1"/>
        </w:tc>
      </w:tr>
      <w:tr w:rsidR="00745AF1" w14:paraId="07E0D273" w14:textId="77777777" w:rsidTr="008602C8">
        <w:tc>
          <w:tcPr>
            <w:tcW w:w="1696" w:type="dxa"/>
            <w:vAlign w:val="center"/>
          </w:tcPr>
          <w:p w14:paraId="03AD7662" w14:textId="77777777" w:rsidR="00745AF1" w:rsidRDefault="00000000">
            <w:r>
              <w:rPr>
                <w:b/>
                <w:sz w:val="16"/>
              </w:rPr>
              <w:t>Motivo:</w:t>
            </w:r>
          </w:p>
        </w:tc>
        <w:tc>
          <w:tcPr>
            <w:tcW w:w="8791" w:type="dxa"/>
            <w:gridSpan w:val="8"/>
            <w:vAlign w:val="center"/>
          </w:tcPr>
          <w:p w14:paraId="30A34D71" w14:textId="77777777" w:rsidR="00745AF1" w:rsidRDefault="00000000">
            <w:sdt>
              <w:sdtPr>
                <w:id w:val="129836217"/>
                <w:dropDownList>
                  <w:listItem w:displayText="Aumento de quadro" w:value="Aumento de quadro"/>
                  <w:listItem w:displayText="Efetivo" w:value="Efetivo"/>
                  <w:listItem w:displayText="Trainee (prazo determinado)" w:value="Trainee (prazo determinado)"/>
                  <w:listItem w:displayText="Efetivo (prazo determinado)" w:value="Efetivo (prazo determinado)"/>
                </w:dropDownList>
              </w:sdtPr>
              <w:sdtContent>
                <w:r>
                  <w:rPr>
                    <w:color w:val="0000FF"/>
                  </w:rPr>
                  <w:t>Aumento de quadro</w:t>
                </w:r>
              </w:sdtContent>
            </w:sdt>
          </w:p>
        </w:tc>
      </w:tr>
      <w:tr w:rsidR="00745AF1" w14:paraId="24687CB0" w14:textId="77777777" w:rsidTr="008602C8">
        <w:tc>
          <w:tcPr>
            <w:tcW w:w="1696" w:type="dxa"/>
            <w:vAlign w:val="center"/>
          </w:tcPr>
          <w:p w14:paraId="56F64BE9" w14:textId="77777777" w:rsidR="00745AF1" w:rsidRDefault="00000000">
            <w:r>
              <w:rPr>
                <w:b/>
                <w:sz w:val="16"/>
              </w:rPr>
              <w:t>Em substituição a:</w:t>
            </w:r>
          </w:p>
        </w:tc>
        <w:tc>
          <w:tcPr>
            <w:tcW w:w="8791" w:type="dxa"/>
            <w:gridSpan w:val="8"/>
            <w:vAlign w:val="center"/>
          </w:tcPr>
          <w:p w14:paraId="41CB0415" w14:textId="77777777" w:rsidR="00745AF1" w:rsidRDefault="00745AF1"/>
        </w:tc>
      </w:tr>
      <w:tr w:rsidR="00745AF1" w14:paraId="07FFC5E3" w14:textId="77777777" w:rsidTr="008602C8">
        <w:trPr>
          <w:trHeight w:val="1134"/>
        </w:trPr>
        <w:tc>
          <w:tcPr>
            <w:tcW w:w="1696" w:type="dxa"/>
            <w:vAlign w:val="center"/>
          </w:tcPr>
          <w:p w14:paraId="5784245B" w14:textId="77777777" w:rsidR="00745AF1" w:rsidRDefault="00000000">
            <w:r>
              <w:rPr>
                <w:b/>
                <w:sz w:val="16"/>
              </w:rPr>
              <w:t>Observação:</w:t>
            </w:r>
          </w:p>
        </w:tc>
        <w:tc>
          <w:tcPr>
            <w:tcW w:w="8791" w:type="dxa"/>
            <w:gridSpan w:val="8"/>
            <w:vAlign w:val="center"/>
          </w:tcPr>
          <w:p w14:paraId="0373AEA6" w14:textId="77777777" w:rsidR="00745AF1" w:rsidRDefault="00745AF1"/>
        </w:tc>
      </w:tr>
      <w:tr w:rsidR="00745AF1" w14:paraId="038D2098" w14:textId="77777777" w:rsidTr="008602C8">
        <w:tc>
          <w:tcPr>
            <w:tcW w:w="10487" w:type="dxa"/>
            <w:gridSpan w:val="9"/>
            <w:shd w:val="clear" w:color="auto" w:fill="D9D9D9"/>
            <w:vAlign w:val="center"/>
          </w:tcPr>
          <w:p w14:paraId="7A57560D" w14:textId="77777777" w:rsidR="00745AF1" w:rsidRDefault="00000000">
            <w:r>
              <w:rPr>
                <w:b/>
                <w:sz w:val="16"/>
              </w:rPr>
              <w:t>Preenchimento pela GP</w:t>
            </w:r>
          </w:p>
        </w:tc>
      </w:tr>
      <w:tr w:rsidR="00745AF1" w14:paraId="16AEA3AA" w14:textId="77777777" w:rsidTr="008602C8">
        <w:tc>
          <w:tcPr>
            <w:tcW w:w="10487" w:type="dxa"/>
            <w:gridSpan w:val="9"/>
            <w:vAlign w:val="center"/>
          </w:tcPr>
          <w:p w14:paraId="58282209" w14:textId="77777777" w:rsidR="00745AF1" w:rsidRDefault="00000000">
            <w:r>
              <w:rPr>
                <w:b/>
                <w:sz w:val="16"/>
              </w:rPr>
              <w:t>Análise da Remuneração</w:t>
            </w:r>
          </w:p>
        </w:tc>
      </w:tr>
      <w:tr w:rsidR="00745AF1" w14:paraId="15CDFA1C" w14:textId="77777777" w:rsidTr="008602C8">
        <w:tc>
          <w:tcPr>
            <w:tcW w:w="1696" w:type="dxa"/>
            <w:vAlign w:val="center"/>
          </w:tcPr>
          <w:p w14:paraId="44C975EB" w14:textId="77777777" w:rsidR="00745AF1" w:rsidRDefault="00000000">
            <w:r>
              <w:rPr>
                <w:b/>
                <w:sz w:val="16"/>
              </w:rPr>
              <w:t>Faixa salarial:</w:t>
            </w:r>
          </w:p>
        </w:tc>
        <w:tc>
          <w:tcPr>
            <w:tcW w:w="1138" w:type="dxa"/>
            <w:vAlign w:val="center"/>
          </w:tcPr>
          <w:p w14:paraId="7FBD84F2" w14:textId="77777777" w:rsidR="00745AF1" w:rsidRDefault="00000000">
            <w:r>
              <w:rPr>
                <w:sz w:val="16"/>
              </w:rPr>
              <w:t>Inicial:</w:t>
            </w:r>
          </w:p>
        </w:tc>
        <w:tc>
          <w:tcPr>
            <w:tcW w:w="850" w:type="dxa"/>
            <w:vAlign w:val="center"/>
          </w:tcPr>
          <w:p w14:paraId="24A22A2F" w14:textId="77777777" w:rsidR="00745AF1" w:rsidRDefault="00745AF1"/>
        </w:tc>
        <w:tc>
          <w:tcPr>
            <w:tcW w:w="1701" w:type="dxa"/>
            <w:vAlign w:val="center"/>
          </w:tcPr>
          <w:p w14:paraId="7C3900B2" w14:textId="77777777" w:rsidR="00745AF1" w:rsidRDefault="00000000">
            <w:r>
              <w:rPr>
                <w:sz w:val="16"/>
              </w:rPr>
              <w:t>Mediana:</w:t>
            </w:r>
          </w:p>
        </w:tc>
        <w:tc>
          <w:tcPr>
            <w:tcW w:w="850" w:type="dxa"/>
            <w:vAlign w:val="center"/>
          </w:tcPr>
          <w:p w14:paraId="31DCB2A3" w14:textId="77777777" w:rsidR="00745AF1" w:rsidRDefault="00745AF1"/>
        </w:tc>
        <w:tc>
          <w:tcPr>
            <w:tcW w:w="1134" w:type="dxa"/>
            <w:vAlign w:val="center"/>
          </w:tcPr>
          <w:p w14:paraId="7ABDE85C" w14:textId="77777777" w:rsidR="00745AF1" w:rsidRDefault="00000000">
            <w:r>
              <w:rPr>
                <w:sz w:val="16"/>
              </w:rPr>
              <w:t>Final:</w:t>
            </w:r>
          </w:p>
        </w:tc>
        <w:tc>
          <w:tcPr>
            <w:tcW w:w="850" w:type="dxa"/>
            <w:vAlign w:val="center"/>
          </w:tcPr>
          <w:p w14:paraId="628806C2" w14:textId="77777777" w:rsidR="00745AF1" w:rsidRDefault="00745AF1"/>
        </w:tc>
        <w:tc>
          <w:tcPr>
            <w:tcW w:w="1134" w:type="dxa"/>
            <w:vAlign w:val="center"/>
          </w:tcPr>
          <w:p w14:paraId="17782BB4" w14:textId="77777777" w:rsidR="00745AF1" w:rsidRDefault="00000000">
            <w:r>
              <w:rPr>
                <w:sz w:val="16"/>
              </w:rPr>
              <w:t>Salário Admissão:</w:t>
            </w:r>
          </w:p>
        </w:tc>
        <w:tc>
          <w:tcPr>
            <w:tcW w:w="1134" w:type="dxa"/>
            <w:vAlign w:val="center"/>
          </w:tcPr>
          <w:p w14:paraId="78314917" w14:textId="77777777" w:rsidR="00745AF1" w:rsidRDefault="00745AF1"/>
        </w:tc>
      </w:tr>
      <w:tr w:rsidR="00745AF1" w14:paraId="49E0DA2D" w14:textId="77777777" w:rsidTr="008602C8">
        <w:trPr>
          <w:trHeight w:val="850"/>
        </w:trPr>
        <w:tc>
          <w:tcPr>
            <w:tcW w:w="1696" w:type="dxa"/>
            <w:vAlign w:val="center"/>
          </w:tcPr>
          <w:p w14:paraId="1A00B64D" w14:textId="77777777" w:rsidR="00745AF1" w:rsidRDefault="00000000">
            <w:r>
              <w:rPr>
                <w:b/>
                <w:sz w:val="16"/>
              </w:rPr>
              <w:t>Comentários:</w:t>
            </w:r>
          </w:p>
        </w:tc>
        <w:tc>
          <w:tcPr>
            <w:tcW w:w="8791" w:type="dxa"/>
            <w:gridSpan w:val="8"/>
            <w:vAlign w:val="center"/>
          </w:tcPr>
          <w:p w14:paraId="285E6F4E" w14:textId="77777777" w:rsidR="00745AF1" w:rsidRDefault="00745AF1"/>
        </w:tc>
      </w:tr>
      <w:tr w:rsidR="00745AF1" w14:paraId="56914F68" w14:textId="77777777" w:rsidTr="008602C8">
        <w:tc>
          <w:tcPr>
            <w:tcW w:w="1696" w:type="dxa"/>
            <w:vAlign w:val="center"/>
          </w:tcPr>
          <w:p w14:paraId="521EDE31" w14:textId="77777777" w:rsidR="00745AF1" w:rsidRDefault="00000000">
            <w:r>
              <w:rPr>
                <w:b/>
                <w:sz w:val="16"/>
              </w:rPr>
              <w:t>Data da Análise:</w:t>
            </w:r>
          </w:p>
        </w:tc>
        <w:tc>
          <w:tcPr>
            <w:tcW w:w="4539" w:type="dxa"/>
            <w:gridSpan w:val="4"/>
            <w:vAlign w:val="center"/>
          </w:tcPr>
          <w:p w14:paraId="053EE295" w14:textId="77777777" w:rsidR="00745AF1" w:rsidRDefault="00745AF1"/>
        </w:tc>
        <w:tc>
          <w:tcPr>
            <w:tcW w:w="1134" w:type="dxa"/>
            <w:vAlign w:val="center"/>
          </w:tcPr>
          <w:p w14:paraId="58872D5E" w14:textId="77777777" w:rsidR="00745AF1" w:rsidRDefault="00000000">
            <w:r>
              <w:rPr>
                <w:b/>
                <w:sz w:val="16"/>
              </w:rPr>
              <w:t>Analista GPA:</w:t>
            </w:r>
          </w:p>
        </w:tc>
        <w:tc>
          <w:tcPr>
            <w:tcW w:w="3118" w:type="dxa"/>
            <w:gridSpan w:val="3"/>
            <w:vAlign w:val="center"/>
          </w:tcPr>
          <w:p w14:paraId="54E454AD" w14:textId="77777777" w:rsidR="00745AF1" w:rsidRDefault="00745AF1"/>
        </w:tc>
      </w:tr>
      <w:tr w:rsidR="00745AF1" w14:paraId="5EB0302C" w14:textId="77777777" w:rsidTr="008602C8">
        <w:tc>
          <w:tcPr>
            <w:tcW w:w="10487" w:type="dxa"/>
            <w:gridSpan w:val="9"/>
            <w:shd w:val="clear" w:color="auto" w:fill="D9D9D9"/>
            <w:vAlign w:val="center"/>
          </w:tcPr>
          <w:p w14:paraId="1FA02B77" w14:textId="77777777" w:rsidR="00745AF1" w:rsidRDefault="00000000">
            <w:r>
              <w:rPr>
                <w:b/>
                <w:sz w:val="16"/>
              </w:rPr>
              <w:t>Análise do Quadro de Pessoal</w:t>
            </w:r>
          </w:p>
        </w:tc>
      </w:tr>
      <w:tr w:rsidR="00745AF1" w14:paraId="740F9E90" w14:textId="77777777" w:rsidTr="008602C8">
        <w:tc>
          <w:tcPr>
            <w:tcW w:w="1696" w:type="dxa"/>
            <w:vAlign w:val="center"/>
          </w:tcPr>
          <w:p w14:paraId="2834EDD0" w14:textId="77777777" w:rsidR="00745AF1" w:rsidRDefault="00000000">
            <w:r>
              <w:rPr>
                <w:b/>
                <w:sz w:val="16"/>
              </w:rPr>
              <w:t>Quadro Autorizado:</w:t>
            </w:r>
          </w:p>
        </w:tc>
        <w:tc>
          <w:tcPr>
            <w:tcW w:w="1988" w:type="dxa"/>
            <w:gridSpan w:val="2"/>
            <w:vAlign w:val="center"/>
          </w:tcPr>
          <w:p w14:paraId="119418A3" w14:textId="77777777" w:rsidR="00745AF1" w:rsidRDefault="00745AF1"/>
        </w:tc>
        <w:tc>
          <w:tcPr>
            <w:tcW w:w="1701" w:type="dxa"/>
            <w:vAlign w:val="center"/>
          </w:tcPr>
          <w:p w14:paraId="7981D10B" w14:textId="77777777" w:rsidR="00745AF1" w:rsidRDefault="00000000">
            <w:r>
              <w:rPr>
                <w:b/>
                <w:sz w:val="16"/>
              </w:rPr>
              <w:t>Quadro Atual:</w:t>
            </w:r>
          </w:p>
        </w:tc>
        <w:tc>
          <w:tcPr>
            <w:tcW w:w="1984" w:type="dxa"/>
            <w:gridSpan w:val="2"/>
            <w:vAlign w:val="center"/>
          </w:tcPr>
          <w:p w14:paraId="043D9D2B" w14:textId="77777777" w:rsidR="00745AF1" w:rsidRDefault="00745AF1"/>
        </w:tc>
        <w:tc>
          <w:tcPr>
            <w:tcW w:w="850" w:type="dxa"/>
            <w:vAlign w:val="center"/>
          </w:tcPr>
          <w:p w14:paraId="4AC32C00" w14:textId="77777777" w:rsidR="00745AF1" w:rsidRDefault="00000000">
            <w:r>
              <w:rPr>
                <w:b/>
                <w:sz w:val="16"/>
              </w:rPr>
              <w:t>Nº da Vaga:</w:t>
            </w:r>
          </w:p>
        </w:tc>
        <w:tc>
          <w:tcPr>
            <w:tcW w:w="2268" w:type="dxa"/>
            <w:gridSpan w:val="2"/>
            <w:vAlign w:val="center"/>
          </w:tcPr>
          <w:p w14:paraId="3C7BCA60" w14:textId="77777777" w:rsidR="00745AF1" w:rsidRDefault="00745AF1"/>
        </w:tc>
      </w:tr>
      <w:tr w:rsidR="00745AF1" w14:paraId="2CB6ACC5" w14:textId="77777777" w:rsidTr="008602C8">
        <w:trPr>
          <w:trHeight w:val="850"/>
        </w:trPr>
        <w:tc>
          <w:tcPr>
            <w:tcW w:w="1696" w:type="dxa"/>
            <w:vAlign w:val="center"/>
          </w:tcPr>
          <w:p w14:paraId="1642E46A" w14:textId="77777777" w:rsidR="00745AF1" w:rsidRDefault="00000000">
            <w:r>
              <w:rPr>
                <w:b/>
                <w:sz w:val="16"/>
              </w:rPr>
              <w:t>Comentários:</w:t>
            </w:r>
          </w:p>
        </w:tc>
        <w:tc>
          <w:tcPr>
            <w:tcW w:w="8791" w:type="dxa"/>
            <w:gridSpan w:val="8"/>
            <w:vAlign w:val="center"/>
          </w:tcPr>
          <w:p w14:paraId="1F4171C7" w14:textId="77777777" w:rsidR="00745AF1" w:rsidRDefault="00745AF1"/>
        </w:tc>
      </w:tr>
      <w:tr w:rsidR="00745AF1" w14:paraId="0EF5C29D" w14:textId="77777777" w:rsidTr="008602C8">
        <w:tc>
          <w:tcPr>
            <w:tcW w:w="10487" w:type="dxa"/>
            <w:gridSpan w:val="9"/>
            <w:shd w:val="clear" w:color="auto" w:fill="D9D9D9"/>
            <w:vAlign w:val="center"/>
          </w:tcPr>
          <w:p w14:paraId="770ED45C" w14:textId="77777777" w:rsidR="00745AF1" w:rsidRDefault="00000000">
            <w:r>
              <w:rPr>
                <w:b/>
                <w:sz w:val="16"/>
              </w:rPr>
              <w:t>Preenchimento - Gerência Executiva Requisitante (Justificativa)</w:t>
            </w:r>
          </w:p>
        </w:tc>
      </w:tr>
      <w:tr w:rsidR="00745AF1" w14:paraId="3FAD31EB" w14:textId="77777777" w:rsidTr="008602C8">
        <w:trPr>
          <w:trHeight w:val="1417"/>
        </w:trPr>
        <w:tc>
          <w:tcPr>
            <w:tcW w:w="1696" w:type="dxa"/>
            <w:vAlign w:val="center"/>
          </w:tcPr>
          <w:p w14:paraId="0537B7D0" w14:textId="77777777" w:rsidR="00745AF1" w:rsidRDefault="00000000">
            <w:r>
              <w:rPr>
                <w:b/>
                <w:sz w:val="16"/>
              </w:rPr>
              <w:t>Justificativa:</w:t>
            </w:r>
          </w:p>
        </w:tc>
        <w:tc>
          <w:tcPr>
            <w:tcW w:w="8791" w:type="dxa"/>
            <w:gridSpan w:val="8"/>
            <w:vAlign w:val="center"/>
          </w:tcPr>
          <w:p w14:paraId="45935192" w14:textId="77777777" w:rsidR="00745AF1" w:rsidRDefault="00745AF1"/>
        </w:tc>
      </w:tr>
      <w:tr w:rsidR="00745AF1" w14:paraId="4EF02419" w14:textId="77777777" w:rsidTr="008602C8">
        <w:tc>
          <w:tcPr>
            <w:tcW w:w="1696" w:type="dxa"/>
            <w:vAlign w:val="center"/>
          </w:tcPr>
          <w:p w14:paraId="7260E314" w14:textId="77777777" w:rsidR="00745AF1" w:rsidRDefault="00000000">
            <w:r>
              <w:rPr>
                <w:b/>
                <w:sz w:val="16"/>
              </w:rPr>
              <w:t>Candidato Aprovado:</w:t>
            </w:r>
          </w:p>
        </w:tc>
        <w:tc>
          <w:tcPr>
            <w:tcW w:w="3689" w:type="dxa"/>
            <w:gridSpan w:val="3"/>
            <w:vAlign w:val="center"/>
          </w:tcPr>
          <w:p w14:paraId="09F466E3" w14:textId="77777777" w:rsidR="00745AF1" w:rsidRDefault="00745AF1"/>
        </w:tc>
        <w:tc>
          <w:tcPr>
            <w:tcW w:w="850" w:type="dxa"/>
            <w:vAlign w:val="center"/>
          </w:tcPr>
          <w:p w14:paraId="001BC63F" w14:textId="77777777" w:rsidR="00745AF1" w:rsidRDefault="00000000">
            <w:r>
              <w:rPr>
                <w:b/>
                <w:sz w:val="16"/>
              </w:rPr>
              <w:t>Data:</w:t>
            </w:r>
          </w:p>
        </w:tc>
        <w:tc>
          <w:tcPr>
            <w:tcW w:w="1134" w:type="dxa"/>
            <w:vAlign w:val="center"/>
          </w:tcPr>
          <w:p w14:paraId="4490FFB5" w14:textId="77777777" w:rsidR="00745AF1" w:rsidRDefault="00745AF1"/>
        </w:tc>
        <w:tc>
          <w:tcPr>
            <w:tcW w:w="850" w:type="dxa"/>
            <w:vAlign w:val="center"/>
          </w:tcPr>
          <w:p w14:paraId="09AE8BAA" w14:textId="77777777" w:rsidR="00745AF1" w:rsidRDefault="00000000">
            <w:r>
              <w:rPr>
                <w:b/>
                <w:sz w:val="16"/>
              </w:rPr>
              <w:t>Assinatura:</w:t>
            </w:r>
          </w:p>
        </w:tc>
        <w:tc>
          <w:tcPr>
            <w:tcW w:w="2268" w:type="dxa"/>
            <w:gridSpan w:val="2"/>
            <w:vAlign w:val="center"/>
          </w:tcPr>
          <w:p w14:paraId="0830B082" w14:textId="77777777" w:rsidR="00745AF1" w:rsidRDefault="00745AF1"/>
        </w:tc>
      </w:tr>
    </w:tbl>
    <w:p w14:paraId="6DA5A7C0" w14:textId="77777777" w:rsidR="00745AF1" w:rsidRDefault="00745AF1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93"/>
        <w:gridCol w:w="5095"/>
      </w:tblGrid>
      <w:tr w:rsidR="00745AF1" w14:paraId="1C773E18" w14:textId="77777777">
        <w:trPr>
          <w:jc w:val="center"/>
        </w:trPr>
        <w:tc>
          <w:tcPr>
            <w:tcW w:w="5099" w:type="dxa"/>
            <w:shd w:val="clear" w:color="auto" w:fill="D9D9D9"/>
          </w:tcPr>
          <w:p w14:paraId="07215455" w14:textId="77777777" w:rsidR="00745AF1" w:rsidRDefault="00000000">
            <w:pPr>
              <w:jc w:val="center"/>
            </w:pPr>
            <w:r>
              <w:rPr>
                <w:b/>
                <w:sz w:val="16"/>
              </w:rPr>
              <w:t>JOVEM APRENDIZ</w:t>
            </w:r>
          </w:p>
        </w:tc>
        <w:tc>
          <w:tcPr>
            <w:tcW w:w="5099" w:type="dxa"/>
            <w:shd w:val="clear" w:color="auto" w:fill="D9D9D9"/>
          </w:tcPr>
          <w:p w14:paraId="24AD03CB" w14:textId="77777777" w:rsidR="00745AF1" w:rsidRDefault="00000000">
            <w:pPr>
              <w:jc w:val="center"/>
            </w:pPr>
            <w:r>
              <w:rPr>
                <w:b/>
                <w:sz w:val="16"/>
              </w:rPr>
              <w:t>TRAINEE/EFETIVO/GERENTE</w:t>
            </w:r>
          </w:p>
        </w:tc>
      </w:tr>
      <w:tr w:rsidR="00745AF1" w14:paraId="3E25B801" w14:textId="77777777">
        <w:trPr>
          <w:jc w:val="center"/>
        </w:trPr>
        <w:tc>
          <w:tcPr>
            <w:tcW w:w="5099" w:type="dxa"/>
            <w:shd w:val="clear" w:color="auto" w:fill="D9D9D9"/>
          </w:tcPr>
          <w:p w14:paraId="2595CCCD" w14:textId="77777777" w:rsidR="00745AF1" w:rsidRDefault="00000000">
            <w:pPr>
              <w:jc w:val="center"/>
            </w:pPr>
            <w:r>
              <w:rPr>
                <w:b/>
                <w:sz w:val="16"/>
              </w:rPr>
              <w:t>PARA APROVAÇÃO</w:t>
            </w:r>
          </w:p>
        </w:tc>
        <w:tc>
          <w:tcPr>
            <w:tcW w:w="5099" w:type="dxa"/>
            <w:shd w:val="clear" w:color="auto" w:fill="D9D9D9"/>
          </w:tcPr>
          <w:p w14:paraId="7EDEA325" w14:textId="77777777" w:rsidR="00745AF1" w:rsidRDefault="00000000">
            <w:pPr>
              <w:jc w:val="center"/>
            </w:pPr>
            <w:r>
              <w:rPr>
                <w:b/>
                <w:sz w:val="16"/>
              </w:rPr>
              <w:t>PARA APROVAÇÃO</w:t>
            </w:r>
          </w:p>
        </w:tc>
      </w:tr>
      <w:tr w:rsidR="00745AF1" w14:paraId="50EBDDEB" w14:textId="77777777">
        <w:trPr>
          <w:jc w:val="center"/>
        </w:trPr>
        <w:tc>
          <w:tcPr>
            <w:tcW w:w="5099" w:type="dxa"/>
          </w:tcPr>
          <w:p w14:paraId="4810D80D" w14:textId="77777777" w:rsidR="00745AF1" w:rsidRDefault="00000000">
            <w:pPr>
              <w:jc w:val="center"/>
            </w:pPr>
            <w:r>
              <w:rPr>
                <w:sz w:val="16"/>
              </w:rPr>
              <w:t>Gerente Executivo GP</w:t>
            </w:r>
          </w:p>
        </w:tc>
        <w:tc>
          <w:tcPr>
            <w:tcW w:w="5099" w:type="dxa"/>
          </w:tcPr>
          <w:p w14:paraId="493D54D2" w14:textId="77777777" w:rsidR="00745AF1" w:rsidRDefault="00000000">
            <w:pPr>
              <w:jc w:val="center"/>
            </w:pPr>
            <w:r>
              <w:rPr>
                <w:sz w:val="16"/>
              </w:rPr>
              <w:t>Gerente Imediato</w:t>
            </w:r>
          </w:p>
        </w:tc>
      </w:tr>
      <w:tr w:rsidR="00745AF1" w14:paraId="0A45C756" w14:textId="77777777">
        <w:trPr>
          <w:jc w:val="center"/>
        </w:trPr>
        <w:tc>
          <w:tcPr>
            <w:tcW w:w="5099" w:type="dxa"/>
          </w:tcPr>
          <w:p w14:paraId="03AD7437" w14:textId="77777777" w:rsidR="00745AF1" w:rsidRDefault="00745AF1">
            <w:pPr>
              <w:jc w:val="center"/>
            </w:pPr>
          </w:p>
        </w:tc>
        <w:tc>
          <w:tcPr>
            <w:tcW w:w="5099" w:type="dxa"/>
          </w:tcPr>
          <w:p w14:paraId="30500E6A" w14:textId="77777777" w:rsidR="00745AF1" w:rsidRDefault="00000000">
            <w:pPr>
              <w:jc w:val="center"/>
            </w:pPr>
            <w:r>
              <w:rPr>
                <w:sz w:val="16"/>
              </w:rPr>
              <w:t>Gerente Mediato</w:t>
            </w:r>
          </w:p>
        </w:tc>
      </w:tr>
      <w:tr w:rsidR="00745AF1" w14:paraId="3C68D188" w14:textId="77777777">
        <w:trPr>
          <w:jc w:val="center"/>
        </w:trPr>
        <w:tc>
          <w:tcPr>
            <w:tcW w:w="5099" w:type="dxa"/>
          </w:tcPr>
          <w:p w14:paraId="31FCE504" w14:textId="77777777" w:rsidR="00745AF1" w:rsidRDefault="00745AF1">
            <w:pPr>
              <w:jc w:val="center"/>
            </w:pPr>
          </w:p>
        </w:tc>
        <w:tc>
          <w:tcPr>
            <w:tcW w:w="5099" w:type="dxa"/>
          </w:tcPr>
          <w:p w14:paraId="4DEA9BD3" w14:textId="77777777" w:rsidR="00745AF1" w:rsidRDefault="00000000">
            <w:pPr>
              <w:jc w:val="center"/>
            </w:pPr>
            <w:r>
              <w:rPr>
                <w:sz w:val="16"/>
              </w:rPr>
              <w:t>Diretor da Área</w:t>
            </w:r>
          </w:p>
        </w:tc>
      </w:tr>
      <w:tr w:rsidR="00745AF1" w14:paraId="6EDF8C3B" w14:textId="77777777">
        <w:trPr>
          <w:jc w:val="center"/>
        </w:trPr>
        <w:tc>
          <w:tcPr>
            <w:tcW w:w="5099" w:type="dxa"/>
          </w:tcPr>
          <w:p w14:paraId="1C3B2D1E" w14:textId="77777777" w:rsidR="00745AF1" w:rsidRDefault="00745AF1">
            <w:pPr>
              <w:jc w:val="center"/>
            </w:pPr>
          </w:p>
        </w:tc>
        <w:tc>
          <w:tcPr>
            <w:tcW w:w="5099" w:type="dxa"/>
          </w:tcPr>
          <w:p w14:paraId="253EA228" w14:textId="77777777" w:rsidR="00745AF1" w:rsidRDefault="00000000">
            <w:pPr>
              <w:jc w:val="center"/>
            </w:pPr>
            <w:r>
              <w:rPr>
                <w:sz w:val="16"/>
              </w:rPr>
              <w:t>Gerente Executivo GP</w:t>
            </w:r>
          </w:p>
        </w:tc>
      </w:tr>
      <w:tr w:rsidR="00745AF1" w14:paraId="2D7A581F" w14:textId="77777777">
        <w:trPr>
          <w:jc w:val="center"/>
        </w:trPr>
        <w:tc>
          <w:tcPr>
            <w:tcW w:w="5099" w:type="dxa"/>
          </w:tcPr>
          <w:p w14:paraId="11139A03" w14:textId="77777777" w:rsidR="00745AF1" w:rsidRDefault="00745AF1">
            <w:pPr>
              <w:jc w:val="center"/>
            </w:pPr>
          </w:p>
        </w:tc>
        <w:tc>
          <w:tcPr>
            <w:tcW w:w="5099" w:type="dxa"/>
          </w:tcPr>
          <w:p w14:paraId="38083231" w14:textId="77777777" w:rsidR="00745AF1" w:rsidRDefault="00000000">
            <w:pPr>
              <w:jc w:val="center"/>
            </w:pPr>
            <w:r>
              <w:rPr>
                <w:sz w:val="16"/>
              </w:rPr>
              <w:t>Diretor DAC</w:t>
            </w:r>
          </w:p>
        </w:tc>
      </w:tr>
      <w:tr w:rsidR="00745AF1" w14:paraId="6E526C45" w14:textId="77777777">
        <w:trPr>
          <w:jc w:val="center"/>
        </w:trPr>
        <w:tc>
          <w:tcPr>
            <w:tcW w:w="5099" w:type="dxa"/>
          </w:tcPr>
          <w:p w14:paraId="49935A54" w14:textId="77777777" w:rsidR="00745AF1" w:rsidRDefault="00745AF1">
            <w:pPr>
              <w:jc w:val="center"/>
            </w:pPr>
          </w:p>
        </w:tc>
        <w:tc>
          <w:tcPr>
            <w:tcW w:w="5099" w:type="dxa"/>
          </w:tcPr>
          <w:p w14:paraId="34FD23C7" w14:textId="77777777" w:rsidR="00745AF1" w:rsidRDefault="00000000">
            <w:pPr>
              <w:jc w:val="center"/>
            </w:pPr>
            <w:r>
              <w:rPr>
                <w:sz w:val="16"/>
              </w:rPr>
              <w:t>Diretor DGL</w:t>
            </w:r>
          </w:p>
        </w:tc>
      </w:tr>
    </w:tbl>
    <w:p w14:paraId="571DB5FB" w14:textId="77777777" w:rsidR="004B5889" w:rsidRDefault="004B5889"/>
    <w:sectPr w:rsidR="004B5889" w:rsidSect="00695B4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0" w:h="16840" w:code="9"/>
      <w:pgMar w:top="1242" w:right="851" w:bottom="284" w:left="851" w:header="993" w:footer="3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85D23" w14:textId="77777777" w:rsidR="004B5889" w:rsidRDefault="004B5889" w:rsidP="00351275">
      <w:r>
        <w:separator/>
      </w:r>
    </w:p>
  </w:endnote>
  <w:endnote w:type="continuationSeparator" w:id="0">
    <w:p w14:paraId="56CB338A" w14:textId="77777777" w:rsidR="004B5889" w:rsidRDefault="004B5889" w:rsidP="00351275">
      <w:r>
        <w:continuationSeparator/>
      </w:r>
    </w:p>
  </w:endnote>
  <w:endnote w:type="continuationNotice" w:id="1">
    <w:p w14:paraId="2BD227A2" w14:textId="77777777" w:rsidR="004B5889" w:rsidRDefault="004B588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0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EA505" w14:textId="77777777" w:rsidR="007D728F" w:rsidRDefault="007D728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8"/>
        <w:szCs w:val="20"/>
      </w:rPr>
      <w:id w:val="-604032902"/>
      <w:docPartObj>
        <w:docPartGallery w:val="Page Numbers (Bottom of Page)"/>
        <w:docPartUnique/>
      </w:docPartObj>
    </w:sdtPr>
    <w:sdtEndPr>
      <w:rPr>
        <w:sz w:val="14"/>
      </w:rPr>
    </w:sdtEndPr>
    <w:sdtContent>
      <w:p w14:paraId="3652E799" w14:textId="77777777" w:rsidR="00E1412B" w:rsidRPr="003E0B80" w:rsidRDefault="00B8798A" w:rsidP="00B8798A">
        <w:pPr>
          <w:pStyle w:val="Rodap"/>
          <w:pBdr>
            <w:top w:val="single" w:sz="24" w:space="1" w:color="404040" w:themeColor="text1" w:themeTint="BF"/>
          </w:pBdr>
          <w:tabs>
            <w:tab w:val="left" w:pos="615"/>
            <w:tab w:val="right" w:pos="10169"/>
          </w:tabs>
          <w:ind w:left="28" w:right="29"/>
          <w:rPr>
            <w:rFonts w:ascii="Arial" w:hAnsi="Arial" w:cs="Arial"/>
            <w:sz w:val="14"/>
            <w:szCs w:val="20"/>
          </w:rPr>
        </w:pP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>
          <w:rPr>
            <w:rFonts w:ascii="Arial" w:hAnsi="Arial" w:cs="Arial"/>
            <w:sz w:val="18"/>
            <w:szCs w:val="20"/>
          </w:rPr>
          <w:tab/>
        </w:r>
        <w:r w:rsidR="00E1412B" w:rsidRPr="003E0B80">
          <w:rPr>
            <w:rFonts w:ascii="Arial" w:hAnsi="Arial" w:cs="Arial"/>
            <w:sz w:val="14"/>
            <w:szCs w:val="20"/>
          </w:rPr>
          <w:fldChar w:fldCharType="begin"/>
        </w:r>
        <w:r w:rsidR="00E1412B" w:rsidRPr="003E0B80">
          <w:rPr>
            <w:rFonts w:ascii="Arial" w:hAnsi="Arial" w:cs="Arial"/>
            <w:sz w:val="14"/>
            <w:szCs w:val="20"/>
          </w:rPr>
          <w:instrText>PAGE   \* MERGEFORMAT</w:instrText>
        </w:r>
        <w:r w:rsidR="00E1412B" w:rsidRPr="003E0B80">
          <w:rPr>
            <w:rFonts w:ascii="Arial" w:hAnsi="Arial" w:cs="Arial"/>
            <w:sz w:val="14"/>
            <w:szCs w:val="20"/>
          </w:rPr>
          <w:fldChar w:fldCharType="separate"/>
        </w:r>
        <w:r w:rsidR="00735694" w:rsidRPr="00735694">
          <w:rPr>
            <w:rFonts w:ascii="Arial" w:hAnsi="Arial" w:cs="Arial"/>
            <w:noProof/>
            <w:sz w:val="14"/>
            <w:szCs w:val="20"/>
            <w:lang w:val="pt-BR"/>
          </w:rPr>
          <w:t>1</w:t>
        </w:r>
        <w:r w:rsidR="00E1412B" w:rsidRPr="003E0B80">
          <w:rPr>
            <w:rFonts w:ascii="Arial" w:hAnsi="Arial" w:cs="Arial"/>
            <w:sz w:val="14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D0915" w14:textId="77777777" w:rsidR="007D728F" w:rsidRDefault="007D72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D38D1" w14:textId="77777777" w:rsidR="004B5889" w:rsidRDefault="004B5889" w:rsidP="00351275">
      <w:r>
        <w:separator/>
      </w:r>
    </w:p>
  </w:footnote>
  <w:footnote w:type="continuationSeparator" w:id="0">
    <w:p w14:paraId="7426982B" w14:textId="77777777" w:rsidR="004B5889" w:rsidRDefault="004B5889" w:rsidP="00351275">
      <w:r>
        <w:continuationSeparator/>
      </w:r>
    </w:p>
  </w:footnote>
  <w:footnote w:type="continuationNotice" w:id="1">
    <w:p w14:paraId="69CA74F4" w14:textId="77777777" w:rsidR="004B5889" w:rsidRDefault="004B588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5AC68" w14:textId="77777777" w:rsidR="007D728F" w:rsidRDefault="007D728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1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663"/>
      <w:gridCol w:w="3480"/>
    </w:tblGrid>
    <w:tr w:rsidR="00055420" w14:paraId="7B60491D" w14:textId="77777777" w:rsidTr="00DB2936">
      <w:trPr>
        <w:trHeight w:val="80"/>
      </w:trPr>
      <w:tc>
        <w:tcPr>
          <w:tcW w:w="6663" w:type="dxa"/>
        </w:tcPr>
        <w:p w14:paraId="4AA76EEE" w14:textId="003A04D8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 w:val="restart"/>
          <w:vAlign w:val="center"/>
        </w:tcPr>
        <w:p w14:paraId="14577CED" w14:textId="77777777" w:rsidR="00055420" w:rsidRPr="007D728F" w:rsidRDefault="00055420" w:rsidP="00DB2936">
          <w:pPr>
            <w:pStyle w:val="Cabealho"/>
            <w:spacing w:after="60"/>
            <w:ind w:left="-108" w:right="-108"/>
            <w:jc w:val="right"/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</w:pPr>
          <w:r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SOLICITAÇÃO DE </w:t>
          </w:r>
          <w:r w:rsidR="00DB2936" w:rsidRPr="007D728F">
            <w:rPr>
              <w:rFonts w:ascii="Arial" w:eastAsia="Arial Unicode MS" w:hAnsi="Arial" w:cs="Arial"/>
              <w:b/>
              <w:caps/>
              <w:color w:val="595959" w:themeColor="text1" w:themeTint="A6"/>
              <w:sz w:val="20"/>
              <w:szCs w:val="12"/>
              <w:lang w:val="pt-BR"/>
            </w:rPr>
            <w:t xml:space="preserve">CONTRATAÇÃO </w:t>
          </w:r>
        </w:p>
      </w:tc>
    </w:tr>
    <w:tr w:rsidR="00055420" w14:paraId="7E119479" w14:textId="77777777" w:rsidTr="00DB2936">
      <w:trPr>
        <w:trHeight w:val="85"/>
      </w:trPr>
      <w:tc>
        <w:tcPr>
          <w:tcW w:w="6663" w:type="dxa"/>
          <w:shd w:val="clear" w:color="auto" w:fill="545353"/>
        </w:tcPr>
        <w:p w14:paraId="37E1E681" w14:textId="107FF7B9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054BE33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  <w:tr w:rsidR="00055420" w14:paraId="1F0F50AF" w14:textId="77777777" w:rsidTr="00DB2936">
      <w:trPr>
        <w:trHeight w:val="85"/>
      </w:trPr>
      <w:tc>
        <w:tcPr>
          <w:tcW w:w="6663" w:type="dxa"/>
        </w:tcPr>
        <w:p w14:paraId="0379E02B" w14:textId="20D8C2EC" w:rsidR="00055420" w:rsidRPr="00DA5D82" w:rsidRDefault="00055420" w:rsidP="00220D80">
          <w:pPr>
            <w:pStyle w:val="Cabealho"/>
            <w:tabs>
              <w:tab w:val="clear" w:pos="8640"/>
            </w:tabs>
            <w:ind w:left="2427"/>
            <w:jc w:val="center"/>
            <w:rPr>
              <w:rFonts w:ascii="Arial Narrow" w:eastAsia="Arial Unicode MS" w:hAnsi="Arial Narrow" w:cs="Arial Unicode MS"/>
              <w:color w:val="595959" w:themeColor="text1" w:themeTint="A6"/>
              <w:sz w:val="2"/>
              <w:szCs w:val="2"/>
              <w:lang w:val="pt-BR"/>
            </w:rPr>
          </w:pPr>
        </w:p>
      </w:tc>
      <w:tc>
        <w:tcPr>
          <w:tcW w:w="3480" w:type="dxa"/>
          <w:vMerge/>
        </w:tcPr>
        <w:p w14:paraId="75998EFC" w14:textId="77777777" w:rsidR="00055420" w:rsidRPr="007D728F" w:rsidRDefault="00055420" w:rsidP="00220D80">
          <w:pPr>
            <w:pStyle w:val="Cabealho"/>
            <w:tabs>
              <w:tab w:val="clear" w:pos="8640"/>
            </w:tabs>
            <w:ind w:left="34"/>
            <w:rPr>
              <w:rFonts w:ascii="Arial" w:eastAsia="Arial Unicode MS" w:hAnsi="Arial" w:cs="Arial"/>
              <w:b/>
              <w:caps/>
              <w:color w:val="595959" w:themeColor="text1" w:themeTint="A6"/>
              <w:sz w:val="12"/>
              <w:szCs w:val="12"/>
              <w:lang w:val="pt-BR"/>
            </w:rPr>
          </w:pPr>
        </w:p>
      </w:tc>
    </w:tr>
  </w:tbl>
  <w:p w14:paraId="29971C39" w14:textId="02218B07" w:rsidR="00055420" w:rsidRDefault="000B0981" w:rsidP="000B0981">
    <w:pPr>
      <w:pStyle w:val="Cabealho"/>
      <w:rPr>
        <w:sz w:val="4"/>
        <w:szCs w:val="4"/>
        <w:lang w:val="pt-BR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67E1369" wp14:editId="22F3CDA4">
          <wp:simplePos x="0" y="0"/>
          <wp:positionH relativeFrom="margin">
            <wp:posOffset>-12065</wp:posOffset>
          </wp:positionH>
          <wp:positionV relativeFrom="paragraph">
            <wp:posOffset>-504825</wp:posOffset>
          </wp:positionV>
          <wp:extent cx="1425575" cy="330200"/>
          <wp:effectExtent l="0" t="0" r="3175" b="0"/>
          <wp:wrapTight wrapText="bothSides">
            <wp:wrapPolygon edited="0">
              <wp:start x="3464" y="0"/>
              <wp:lineTo x="0" y="3738"/>
              <wp:lineTo x="0" y="17446"/>
              <wp:lineTo x="6350" y="19938"/>
              <wp:lineTo x="7505" y="19938"/>
              <wp:lineTo x="21359" y="17446"/>
              <wp:lineTo x="21359" y="6231"/>
              <wp:lineTo x="4618" y="0"/>
              <wp:lineTo x="3464" y="0"/>
            </wp:wrapPolygon>
          </wp:wrapTight>
          <wp:docPr id="78" name="Picture 2">
            <a:extLst xmlns:a="http://schemas.openxmlformats.org/drawingml/2006/main">
              <a:ext uri="{FF2B5EF4-FFF2-40B4-BE49-F238E27FC236}">
                <a16:creationId xmlns:a16="http://schemas.microsoft.com/office/drawing/2014/main" id="{37485BAB-ED90-4686-B32E-83FECD76BE4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>
                    <a:extLst>
                      <a:ext uri="{FF2B5EF4-FFF2-40B4-BE49-F238E27FC236}">
                        <a16:creationId xmlns:a16="http://schemas.microsoft.com/office/drawing/2014/main" id="{37485BAB-ED90-4686-B32E-83FECD76BE4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575" cy="330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32ACC">
      <w:rPr>
        <w:sz w:val="4"/>
        <w:szCs w:val="4"/>
        <w:lang w:val="pt-BR"/>
      </w:rPr>
      <w:t>]</w:t>
    </w:r>
  </w:p>
  <w:p w14:paraId="5F2ACF12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03EA330D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23601187" w14:textId="77777777" w:rsidR="00C32ACC" w:rsidRDefault="00C32ACC" w:rsidP="000B0981">
    <w:pPr>
      <w:pStyle w:val="Cabealho"/>
      <w:rPr>
        <w:sz w:val="4"/>
        <w:szCs w:val="4"/>
        <w:lang w:val="pt-BR"/>
      </w:rPr>
    </w:pPr>
  </w:p>
  <w:p w14:paraId="40B251F2" w14:textId="77777777" w:rsidR="00C32ACC" w:rsidRPr="00B04BC0" w:rsidRDefault="00C32ACC" w:rsidP="000B0981">
    <w:pPr>
      <w:pStyle w:val="Cabealho"/>
      <w:rPr>
        <w:sz w:val="4"/>
        <w:szCs w:val="4"/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8DA6E" w14:textId="77777777" w:rsidR="007D728F" w:rsidRDefault="007D72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403C4"/>
    <w:multiLevelType w:val="hybridMultilevel"/>
    <w:tmpl w:val="DAEA0116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77B5F61"/>
    <w:multiLevelType w:val="hybridMultilevel"/>
    <w:tmpl w:val="BC10371A"/>
    <w:lvl w:ilvl="0" w:tplc="FFFFFFFF">
      <w:start w:val="1"/>
      <w:numFmt w:val="decimal"/>
      <w:lvlText w:val="%1."/>
      <w:lvlJc w:val="left"/>
      <w:pPr>
        <w:tabs>
          <w:tab w:val="num" w:pos="615"/>
        </w:tabs>
        <w:ind w:left="0" w:firstLine="25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7463071">
    <w:abstractNumId w:val="1"/>
  </w:num>
  <w:num w:numId="2" w16cid:durableId="738751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PubVPasteboard_" w:val="3"/>
    <w:docVar w:name="OpenInPublishingView" w:val="0"/>
  </w:docVars>
  <w:rsids>
    <w:rsidRoot w:val="00C326F7"/>
    <w:rsid w:val="00001852"/>
    <w:rsid w:val="00003243"/>
    <w:rsid w:val="00005812"/>
    <w:rsid w:val="000113F1"/>
    <w:rsid w:val="00012D58"/>
    <w:rsid w:val="000327BC"/>
    <w:rsid w:val="00032C88"/>
    <w:rsid w:val="00050F92"/>
    <w:rsid w:val="00055420"/>
    <w:rsid w:val="00064CE7"/>
    <w:rsid w:val="00067B30"/>
    <w:rsid w:val="00090B58"/>
    <w:rsid w:val="00092597"/>
    <w:rsid w:val="000A19BF"/>
    <w:rsid w:val="000A59A4"/>
    <w:rsid w:val="000B0981"/>
    <w:rsid w:val="000B2489"/>
    <w:rsid w:val="000B64EA"/>
    <w:rsid w:val="000D1285"/>
    <w:rsid w:val="000E44BD"/>
    <w:rsid w:val="000F026F"/>
    <w:rsid w:val="001134F6"/>
    <w:rsid w:val="001277B2"/>
    <w:rsid w:val="00132276"/>
    <w:rsid w:val="00134A9D"/>
    <w:rsid w:val="00137BBB"/>
    <w:rsid w:val="00150101"/>
    <w:rsid w:val="00156653"/>
    <w:rsid w:val="00170492"/>
    <w:rsid w:val="001714FF"/>
    <w:rsid w:val="00175E87"/>
    <w:rsid w:val="0018057C"/>
    <w:rsid w:val="00181761"/>
    <w:rsid w:val="00181BF0"/>
    <w:rsid w:val="001919B5"/>
    <w:rsid w:val="001A480F"/>
    <w:rsid w:val="001B4EF8"/>
    <w:rsid w:val="001B5EBB"/>
    <w:rsid w:val="001C67EC"/>
    <w:rsid w:val="001D4369"/>
    <w:rsid w:val="001D5CC4"/>
    <w:rsid w:val="00220D80"/>
    <w:rsid w:val="00224A54"/>
    <w:rsid w:val="0022615C"/>
    <w:rsid w:val="00227E0F"/>
    <w:rsid w:val="002574FF"/>
    <w:rsid w:val="002578BA"/>
    <w:rsid w:val="00263FA0"/>
    <w:rsid w:val="002659BF"/>
    <w:rsid w:val="00276A13"/>
    <w:rsid w:val="002804E6"/>
    <w:rsid w:val="002A0092"/>
    <w:rsid w:val="002B13CA"/>
    <w:rsid w:val="002C4EC0"/>
    <w:rsid w:val="002D55D7"/>
    <w:rsid w:val="002D6A01"/>
    <w:rsid w:val="002E452D"/>
    <w:rsid w:val="0031083A"/>
    <w:rsid w:val="00320BF2"/>
    <w:rsid w:val="00322D9E"/>
    <w:rsid w:val="0032725B"/>
    <w:rsid w:val="00332ED2"/>
    <w:rsid w:val="003368C7"/>
    <w:rsid w:val="00336A69"/>
    <w:rsid w:val="003372CA"/>
    <w:rsid w:val="00351275"/>
    <w:rsid w:val="00355D12"/>
    <w:rsid w:val="00366464"/>
    <w:rsid w:val="0037276A"/>
    <w:rsid w:val="00384FB7"/>
    <w:rsid w:val="0039535A"/>
    <w:rsid w:val="003964F9"/>
    <w:rsid w:val="003B58C0"/>
    <w:rsid w:val="003B662B"/>
    <w:rsid w:val="003D3982"/>
    <w:rsid w:val="003E0B80"/>
    <w:rsid w:val="003E3681"/>
    <w:rsid w:val="003E457E"/>
    <w:rsid w:val="003E51B4"/>
    <w:rsid w:val="003F517A"/>
    <w:rsid w:val="003F52A1"/>
    <w:rsid w:val="00413A3B"/>
    <w:rsid w:val="00422801"/>
    <w:rsid w:val="00424415"/>
    <w:rsid w:val="0042640E"/>
    <w:rsid w:val="0046089E"/>
    <w:rsid w:val="00467BF9"/>
    <w:rsid w:val="00475220"/>
    <w:rsid w:val="0048449F"/>
    <w:rsid w:val="004877F0"/>
    <w:rsid w:val="004937D3"/>
    <w:rsid w:val="00497DB8"/>
    <w:rsid w:val="004A7FA3"/>
    <w:rsid w:val="004B2046"/>
    <w:rsid w:val="004B5761"/>
    <w:rsid w:val="004B5889"/>
    <w:rsid w:val="004B6378"/>
    <w:rsid w:val="004C37DC"/>
    <w:rsid w:val="004C5D04"/>
    <w:rsid w:val="004D3017"/>
    <w:rsid w:val="004E1E19"/>
    <w:rsid w:val="00500355"/>
    <w:rsid w:val="005139A0"/>
    <w:rsid w:val="005263EC"/>
    <w:rsid w:val="005471AA"/>
    <w:rsid w:val="00555065"/>
    <w:rsid w:val="00580C68"/>
    <w:rsid w:val="00581356"/>
    <w:rsid w:val="005A3138"/>
    <w:rsid w:val="005A786D"/>
    <w:rsid w:val="005B220A"/>
    <w:rsid w:val="005B6F1C"/>
    <w:rsid w:val="005B715D"/>
    <w:rsid w:val="005C2E98"/>
    <w:rsid w:val="005C626C"/>
    <w:rsid w:val="005C640A"/>
    <w:rsid w:val="005E3DA7"/>
    <w:rsid w:val="005F4A03"/>
    <w:rsid w:val="005F795D"/>
    <w:rsid w:val="00603613"/>
    <w:rsid w:val="00612A4F"/>
    <w:rsid w:val="00623D1D"/>
    <w:rsid w:val="00633851"/>
    <w:rsid w:val="00640C75"/>
    <w:rsid w:val="00646786"/>
    <w:rsid w:val="00650DD2"/>
    <w:rsid w:val="00650FA3"/>
    <w:rsid w:val="00651639"/>
    <w:rsid w:val="006641DB"/>
    <w:rsid w:val="00665721"/>
    <w:rsid w:val="006716BF"/>
    <w:rsid w:val="006726DD"/>
    <w:rsid w:val="00677459"/>
    <w:rsid w:val="00685DEF"/>
    <w:rsid w:val="00690778"/>
    <w:rsid w:val="00692503"/>
    <w:rsid w:val="00695B4A"/>
    <w:rsid w:val="006A74F8"/>
    <w:rsid w:val="006C49CF"/>
    <w:rsid w:val="006D2A9A"/>
    <w:rsid w:val="006E751F"/>
    <w:rsid w:val="006F5255"/>
    <w:rsid w:val="00702265"/>
    <w:rsid w:val="00707F62"/>
    <w:rsid w:val="007101BE"/>
    <w:rsid w:val="007109DD"/>
    <w:rsid w:val="00711A5E"/>
    <w:rsid w:val="00712184"/>
    <w:rsid w:val="00712AB2"/>
    <w:rsid w:val="007312DA"/>
    <w:rsid w:val="00735694"/>
    <w:rsid w:val="00735E00"/>
    <w:rsid w:val="00743C95"/>
    <w:rsid w:val="00745AF1"/>
    <w:rsid w:val="0074669E"/>
    <w:rsid w:val="007509D5"/>
    <w:rsid w:val="00752FFE"/>
    <w:rsid w:val="00760CC6"/>
    <w:rsid w:val="007626B0"/>
    <w:rsid w:val="00767DAB"/>
    <w:rsid w:val="007740D6"/>
    <w:rsid w:val="00786260"/>
    <w:rsid w:val="007932F8"/>
    <w:rsid w:val="00793C01"/>
    <w:rsid w:val="007969CB"/>
    <w:rsid w:val="007A683D"/>
    <w:rsid w:val="007B5DFB"/>
    <w:rsid w:val="007D728F"/>
    <w:rsid w:val="007E1DD7"/>
    <w:rsid w:val="007E3026"/>
    <w:rsid w:val="007F5A75"/>
    <w:rsid w:val="008058F6"/>
    <w:rsid w:val="008071BA"/>
    <w:rsid w:val="008218C1"/>
    <w:rsid w:val="00823C90"/>
    <w:rsid w:val="008303A5"/>
    <w:rsid w:val="00832EE9"/>
    <w:rsid w:val="008602C8"/>
    <w:rsid w:val="0086174D"/>
    <w:rsid w:val="00865B95"/>
    <w:rsid w:val="00873E56"/>
    <w:rsid w:val="0087416D"/>
    <w:rsid w:val="008767CC"/>
    <w:rsid w:val="00880E51"/>
    <w:rsid w:val="008913DC"/>
    <w:rsid w:val="008914DC"/>
    <w:rsid w:val="00892274"/>
    <w:rsid w:val="008969A0"/>
    <w:rsid w:val="008B4E60"/>
    <w:rsid w:val="008C4DA4"/>
    <w:rsid w:val="008C5960"/>
    <w:rsid w:val="008E1D2D"/>
    <w:rsid w:val="008F165E"/>
    <w:rsid w:val="00940428"/>
    <w:rsid w:val="00941873"/>
    <w:rsid w:val="00947C9B"/>
    <w:rsid w:val="009553DA"/>
    <w:rsid w:val="009703AB"/>
    <w:rsid w:val="00972428"/>
    <w:rsid w:val="0097354D"/>
    <w:rsid w:val="00973F39"/>
    <w:rsid w:val="00982BD5"/>
    <w:rsid w:val="009913EC"/>
    <w:rsid w:val="00992918"/>
    <w:rsid w:val="00997B91"/>
    <w:rsid w:val="009A2A70"/>
    <w:rsid w:val="009B5454"/>
    <w:rsid w:val="009C3DB5"/>
    <w:rsid w:val="009C70B6"/>
    <w:rsid w:val="009D3A4D"/>
    <w:rsid w:val="009F12B2"/>
    <w:rsid w:val="009F5A2C"/>
    <w:rsid w:val="00A003EE"/>
    <w:rsid w:val="00A12301"/>
    <w:rsid w:val="00A15F67"/>
    <w:rsid w:val="00A21DF5"/>
    <w:rsid w:val="00A22066"/>
    <w:rsid w:val="00A251B5"/>
    <w:rsid w:val="00A37A85"/>
    <w:rsid w:val="00A446FF"/>
    <w:rsid w:val="00A45984"/>
    <w:rsid w:val="00A611D2"/>
    <w:rsid w:val="00A638FD"/>
    <w:rsid w:val="00A67708"/>
    <w:rsid w:val="00A72D23"/>
    <w:rsid w:val="00AA7BAA"/>
    <w:rsid w:val="00AB2A5B"/>
    <w:rsid w:val="00AB49F3"/>
    <w:rsid w:val="00AC1F62"/>
    <w:rsid w:val="00AC3ED7"/>
    <w:rsid w:val="00AC5660"/>
    <w:rsid w:val="00AD0991"/>
    <w:rsid w:val="00AD1A1E"/>
    <w:rsid w:val="00AD5A2C"/>
    <w:rsid w:val="00AE0146"/>
    <w:rsid w:val="00AE1D8D"/>
    <w:rsid w:val="00AE3710"/>
    <w:rsid w:val="00AE5A77"/>
    <w:rsid w:val="00AF4E96"/>
    <w:rsid w:val="00B04BC0"/>
    <w:rsid w:val="00B12D07"/>
    <w:rsid w:val="00B1398A"/>
    <w:rsid w:val="00B44488"/>
    <w:rsid w:val="00B661A0"/>
    <w:rsid w:val="00B83DB1"/>
    <w:rsid w:val="00B8798A"/>
    <w:rsid w:val="00B97856"/>
    <w:rsid w:val="00BA451E"/>
    <w:rsid w:val="00BA74A5"/>
    <w:rsid w:val="00BB23FE"/>
    <w:rsid w:val="00BE6A6D"/>
    <w:rsid w:val="00C01D34"/>
    <w:rsid w:val="00C0318F"/>
    <w:rsid w:val="00C13E69"/>
    <w:rsid w:val="00C222C6"/>
    <w:rsid w:val="00C31DAA"/>
    <w:rsid w:val="00C326F7"/>
    <w:rsid w:val="00C32ACC"/>
    <w:rsid w:val="00C34C73"/>
    <w:rsid w:val="00C436FD"/>
    <w:rsid w:val="00C4797B"/>
    <w:rsid w:val="00C60F7B"/>
    <w:rsid w:val="00C61F6D"/>
    <w:rsid w:val="00C75E94"/>
    <w:rsid w:val="00C77257"/>
    <w:rsid w:val="00C800BC"/>
    <w:rsid w:val="00C801AA"/>
    <w:rsid w:val="00C8021B"/>
    <w:rsid w:val="00C85962"/>
    <w:rsid w:val="00C91E5B"/>
    <w:rsid w:val="00C930E0"/>
    <w:rsid w:val="00C97452"/>
    <w:rsid w:val="00CA1B09"/>
    <w:rsid w:val="00CA23D3"/>
    <w:rsid w:val="00CB542D"/>
    <w:rsid w:val="00CC7CF0"/>
    <w:rsid w:val="00CD2B58"/>
    <w:rsid w:val="00CD49B3"/>
    <w:rsid w:val="00CE11F1"/>
    <w:rsid w:val="00CE58B4"/>
    <w:rsid w:val="00CE73C8"/>
    <w:rsid w:val="00CF4C4F"/>
    <w:rsid w:val="00D01CF3"/>
    <w:rsid w:val="00D21A15"/>
    <w:rsid w:val="00D2252E"/>
    <w:rsid w:val="00D3689C"/>
    <w:rsid w:val="00D3693D"/>
    <w:rsid w:val="00D54486"/>
    <w:rsid w:val="00D659FB"/>
    <w:rsid w:val="00D7047D"/>
    <w:rsid w:val="00D70B1C"/>
    <w:rsid w:val="00D72740"/>
    <w:rsid w:val="00D80A36"/>
    <w:rsid w:val="00D82541"/>
    <w:rsid w:val="00D82DEB"/>
    <w:rsid w:val="00D8658D"/>
    <w:rsid w:val="00D97964"/>
    <w:rsid w:val="00DA0AC4"/>
    <w:rsid w:val="00DA4810"/>
    <w:rsid w:val="00DA5D82"/>
    <w:rsid w:val="00DB0EC2"/>
    <w:rsid w:val="00DB1304"/>
    <w:rsid w:val="00DB2936"/>
    <w:rsid w:val="00DC701E"/>
    <w:rsid w:val="00DD5479"/>
    <w:rsid w:val="00DE3BF9"/>
    <w:rsid w:val="00DF00F7"/>
    <w:rsid w:val="00DF3FC3"/>
    <w:rsid w:val="00DF7BC8"/>
    <w:rsid w:val="00E0265A"/>
    <w:rsid w:val="00E13D30"/>
    <w:rsid w:val="00E1412B"/>
    <w:rsid w:val="00E15F37"/>
    <w:rsid w:val="00E17829"/>
    <w:rsid w:val="00E259E1"/>
    <w:rsid w:val="00E32465"/>
    <w:rsid w:val="00E47936"/>
    <w:rsid w:val="00E47A14"/>
    <w:rsid w:val="00E5387B"/>
    <w:rsid w:val="00E55E78"/>
    <w:rsid w:val="00E60CE8"/>
    <w:rsid w:val="00E72383"/>
    <w:rsid w:val="00E72547"/>
    <w:rsid w:val="00E810F1"/>
    <w:rsid w:val="00E9538E"/>
    <w:rsid w:val="00E955C9"/>
    <w:rsid w:val="00EA3FAB"/>
    <w:rsid w:val="00EA7AFD"/>
    <w:rsid w:val="00EB66EF"/>
    <w:rsid w:val="00EC0C2E"/>
    <w:rsid w:val="00EC1CA2"/>
    <w:rsid w:val="00EE355A"/>
    <w:rsid w:val="00EE3F48"/>
    <w:rsid w:val="00EF582B"/>
    <w:rsid w:val="00F303E1"/>
    <w:rsid w:val="00F30736"/>
    <w:rsid w:val="00F33993"/>
    <w:rsid w:val="00F54F72"/>
    <w:rsid w:val="00F622EA"/>
    <w:rsid w:val="00F647B9"/>
    <w:rsid w:val="00F6580D"/>
    <w:rsid w:val="00F70333"/>
    <w:rsid w:val="00F730E0"/>
    <w:rsid w:val="00F7391C"/>
    <w:rsid w:val="00F75534"/>
    <w:rsid w:val="00F76624"/>
    <w:rsid w:val="00F76B9D"/>
    <w:rsid w:val="00F856D7"/>
    <w:rsid w:val="00F878A1"/>
    <w:rsid w:val="00F959A4"/>
    <w:rsid w:val="00F95DD2"/>
    <w:rsid w:val="00FB4412"/>
    <w:rsid w:val="00FB55B0"/>
    <w:rsid w:val="00FB679A"/>
    <w:rsid w:val="00FE73CE"/>
    <w:rsid w:val="00FF7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B8A2146"/>
  <w15:docId w15:val="{27E91E97-F89B-478E-AE13-4A2E3FF2F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A0"/>
    <w:pPr>
      <w:tabs>
        <w:tab w:val="left" w:pos="1304"/>
      </w:tabs>
      <w:spacing w:line="320" w:lineRule="exact"/>
      <w:jc w:val="both"/>
    </w:pPr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351275"/>
  </w:style>
  <w:style w:type="paragraph" w:styleId="Rodap">
    <w:name w:val="footer"/>
    <w:basedOn w:val="Normal"/>
    <w:link w:val="RodapChar"/>
    <w:uiPriority w:val="99"/>
    <w:unhideWhenUsed/>
    <w:rsid w:val="00351275"/>
    <w:pPr>
      <w:tabs>
        <w:tab w:val="clear" w:pos="1304"/>
        <w:tab w:val="center" w:pos="4320"/>
        <w:tab w:val="right" w:pos="8640"/>
      </w:tabs>
      <w:spacing w:line="240" w:lineRule="auto"/>
      <w:jc w:val="left"/>
    </w:pPr>
    <w:rPr>
      <w:rFonts w:asciiTheme="minorHAnsi" w:eastAsiaTheme="minorEastAsia" w:hAnsiTheme="minorHAnsi" w:cstheme="minorBidi"/>
      <w:spacing w:val="0"/>
      <w:sz w:val="24"/>
      <w:szCs w:val="24"/>
      <w:lang w:val="en-US" w:eastAsia="en-US"/>
    </w:rPr>
  </w:style>
  <w:style w:type="character" w:customStyle="1" w:styleId="RodapChar">
    <w:name w:val="Rodapé Char"/>
    <w:basedOn w:val="Fontepargpadro"/>
    <w:link w:val="Rodap"/>
    <w:uiPriority w:val="99"/>
    <w:rsid w:val="00351275"/>
  </w:style>
  <w:style w:type="paragraph" w:styleId="Textodebalo">
    <w:name w:val="Balloon Text"/>
    <w:basedOn w:val="Normal"/>
    <w:link w:val="TextodebaloChar"/>
    <w:uiPriority w:val="99"/>
    <w:semiHidden/>
    <w:unhideWhenUsed/>
    <w:rsid w:val="00351275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51275"/>
    <w:rPr>
      <w:rFonts w:ascii="Lucida Grande" w:hAnsi="Lucida Grande" w:cs="Lucida Grande"/>
      <w:sz w:val="18"/>
      <w:szCs w:val="18"/>
    </w:rPr>
  </w:style>
  <w:style w:type="table" w:styleId="Tabelacomgrade">
    <w:name w:val="Table Grid"/>
    <w:basedOn w:val="Tabelanormal"/>
    <w:uiPriority w:val="59"/>
    <w:rsid w:val="008C5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D70B1C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F7391C"/>
    <w:rPr>
      <w:color w:val="800080" w:themeColor="followedHyperlink"/>
      <w:u w:val="single"/>
    </w:rPr>
  </w:style>
  <w:style w:type="paragraph" w:styleId="Textodecomentrio">
    <w:name w:val="annotation text"/>
    <w:basedOn w:val="Normal"/>
    <w:link w:val="TextodecomentrioChar"/>
    <w:semiHidden/>
    <w:rsid w:val="00603613"/>
  </w:style>
  <w:style w:type="character" w:customStyle="1" w:styleId="TextodecomentrioChar">
    <w:name w:val="Texto de comentário Char"/>
    <w:basedOn w:val="Fontepargpadro"/>
    <w:link w:val="Textodecomentrio"/>
    <w:semiHidden/>
    <w:rsid w:val="00603613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Nmerodepgina">
    <w:name w:val="page number"/>
    <w:basedOn w:val="Fontepargpadro"/>
    <w:rsid w:val="005471AA"/>
  </w:style>
  <w:style w:type="paragraph" w:styleId="PargrafodaLista">
    <w:name w:val="List Paragraph"/>
    <w:basedOn w:val="Normal"/>
    <w:uiPriority w:val="34"/>
    <w:qFormat/>
    <w:rsid w:val="00AC3ED7"/>
    <w:pPr>
      <w:ind w:left="720"/>
      <w:contextualSpacing/>
    </w:pPr>
  </w:style>
  <w:style w:type="paragraph" w:styleId="Reviso">
    <w:name w:val="Revision"/>
    <w:hidden/>
    <w:uiPriority w:val="99"/>
    <w:semiHidden/>
    <w:rsid w:val="00982BD5"/>
    <w:rPr>
      <w:rFonts w:ascii="Arial" w:eastAsia="Times New Roman" w:hAnsi="Arial" w:cs="Times New Roman"/>
      <w:spacing w:val="4"/>
      <w:sz w:val="22"/>
      <w:szCs w:val="20"/>
      <w:lang w:val="pt-BR" w:eastAsia="pt-BR"/>
    </w:rPr>
  </w:style>
  <w:style w:type="character" w:styleId="TextodoEspaoReservado">
    <w:name w:val="Placeholder Text"/>
    <w:basedOn w:val="Fontepargpadro"/>
    <w:uiPriority w:val="99"/>
    <w:semiHidden/>
    <w:rsid w:val="00D979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glesias\Downloads\Modelo%20de%20Formul&#225;rio%20de%20Solicitacao%20de%20Contratacao_2018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_Formulario_RH" ma:contentTypeID="0x010100EDCFC8526AE1F948951600867DB964CC0D00D17CB91F9FB39045B06039E7EAC1F1AA" ma:contentTypeVersion="12" ma:contentTypeDescription="" ma:contentTypeScope="" ma:versionID="17a98af5cc027c026409fcd40bbd6143">
  <xsd:schema xmlns:xsd="http://www.w3.org/2001/XMLSchema" xmlns:xs="http://www.w3.org/2001/XMLSchema" xmlns:p="http://schemas.microsoft.com/office/2006/metadata/properties" xmlns:ns2="ab9e0d36-7cb7-432c-ace8-52c003edc547" targetNamespace="http://schemas.microsoft.com/office/2006/metadata/properties" ma:root="true" ma:fieldsID="40e19822a4a5bd6a5dab83b2c331fdb5" ns2:_="">
    <xsd:import namespace="ab9e0d36-7cb7-432c-ace8-52c003edc547"/>
    <xsd:element name="properties">
      <xsd:complexType>
        <xsd:sequence>
          <xsd:element name="documentManagement">
            <xsd:complexType>
              <xsd:all>
                <xsd:element ref="ns2:Taxonom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e0d36-7cb7-432c-ace8-52c003edc547" elementFormDefault="qualified">
    <xsd:import namespace="http://schemas.microsoft.com/office/2006/documentManagement/types"/>
    <xsd:import namespace="http://schemas.microsoft.com/office/infopath/2007/PartnerControls"/>
    <xsd:element name="Taxonomia" ma:index="8" nillable="true" ma:displayName="Taxonomia" ma:description="Apesar do campo Taxonomia não ser obrigatório seu preenchimento é importante para  a categorização de nossos conteúdos. Quando possível, escolha uma das opções." ma:internalName="Taxonomia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Taxonomia xmlns="ab9e0d36-7cb7-432c-ace8-52c003edc54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90FA221-F143-463C-AE52-DB1AB4AB86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FC018E-D312-4AFC-B758-868C6A84F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9e0d36-7cb7-432c-ace8-52c003edc5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DF115D-B695-4CDF-A5EE-D4FB5FD9DA23}">
  <ds:schemaRefs>
    <ds:schemaRef ds:uri="http://schemas.microsoft.com/office/2006/metadata/properties"/>
    <ds:schemaRef ds:uri="ab9e0d36-7cb7-432c-ace8-52c003edc547"/>
  </ds:schemaRefs>
</ds:datastoreItem>
</file>

<file path=customXml/itemProps4.xml><?xml version="1.0" encoding="utf-8"?>
<ds:datastoreItem xmlns:ds="http://schemas.openxmlformats.org/officeDocument/2006/customXml" ds:itemID="{B91E67DC-E7F3-4805-BDCD-30D35CAA8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de Formulário de Solicitacao de Contratacao_2018 (1).dotx</Template>
  <TotalTime>88</TotalTime>
  <Pages>2</Pages>
  <Words>122</Words>
  <Characters>663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ONS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Danielli  Iglesias</dc:creator>
  <cp:lastModifiedBy>Pedro Victor Rodrigues Veras</cp:lastModifiedBy>
  <cp:revision>37</cp:revision>
  <cp:lastPrinted>2020-11-10T15:31:00Z</cp:lastPrinted>
  <dcterms:created xsi:type="dcterms:W3CDTF">2022-09-05T13:43:00Z</dcterms:created>
  <dcterms:modified xsi:type="dcterms:W3CDTF">2026-05-22T14:51:00Z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0x010100EDCFC8526AE1F948951600867DB964CC0D00D17CB91F9FB39045B06039E7EAC1F1AA</vt:lpwstr>
  </property>
</Properties>
</file>